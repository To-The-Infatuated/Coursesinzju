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880" w:rsidRPr="009412D6" w:rsidRDefault="004B4880" w:rsidP="004B4880">
      <w:pPr>
        <w:tabs>
          <w:tab w:val="left" w:pos="2880"/>
        </w:tabs>
        <w:spacing w:beforeLines="50" w:before="120" w:line="600" w:lineRule="exact"/>
        <w:jc w:val="center"/>
        <w:rPr>
          <w:b/>
          <w:bCs/>
          <w:sz w:val="36"/>
        </w:rPr>
      </w:pPr>
      <w:r w:rsidRPr="009412D6">
        <w:rPr>
          <w:b/>
          <w:bCs/>
          <w:sz w:val="36"/>
        </w:rPr>
        <w:t>浙江大学</w:t>
      </w:r>
      <w:r w:rsidRPr="009412D6">
        <w:rPr>
          <w:b/>
          <w:bCs/>
          <w:sz w:val="36"/>
        </w:rPr>
        <w:t>20</w:t>
      </w:r>
      <w:r w:rsidR="007C4ABF" w:rsidRPr="009412D6">
        <w:rPr>
          <w:b/>
          <w:bCs/>
          <w:sz w:val="36"/>
          <w:u w:val="single"/>
        </w:rPr>
        <w:t>21</w:t>
      </w:r>
      <w:r w:rsidRPr="009412D6">
        <w:rPr>
          <w:b/>
          <w:bCs/>
          <w:sz w:val="36"/>
        </w:rPr>
        <w:t>–20</w:t>
      </w:r>
      <w:r w:rsidR="007C4ABF" w:rsidRPr="009412D6">
        <w:rPr>
          <w:b/>
          <w:bCs/>
          <w:sz w:val="36"/>
          <w:u w:val="single"/>
        </w:rPr>
        <w:t>22</w:t>
      </w:r>
      <w:r w:rsidRPr="009412D6">
        <w:rPr>
          <w:b/>
          <w:bCs/>
          <w:sz w:val="36"/>
        </w:rPr>
        <w:t>学年</w:t>
      </w:r>
      <w:r w:rsidR="007C4ABF" w:rsidRPr="009412D6">
        <w:rPr>
          <w:b/>
          <w:bCs/>
          <w:sz w:val="36"/>
          <w:u w:val="single"/>
        </w:rPr>
        <w:t>夏</w:t>
      </w:r>
      <w:r w:rsidRPr="009412D6">
        <w:rPr>
          <w:b/>
          <w:bCs/>
          <w:sz w:val="36"/>
        </w:rPr>
        <w:t>学期</w:t>
      </w:r>
    </w:p>
    <w:p w:rsidR="005152E6" w:rsidRPr="009412D6" w:rsidRDefault="004B4880" w:rsidP="005152E6">
      <w:pPr>
        <w:spacing w:line="600" w:lineRule="exact"/>
        <w:jc w:val="center"/>
        <w:rPr>
          <w:b/>
          <w:bCs/>
          <w:sz w:val="30"/>
        </w:rPr>
      </w:pPr>
      <w:r w:rsidRPr="009412D6">
        <w:rPr>
          <w:b/>
          <w:bCs/>
          <w:sz w:val="30"/>
        </w:rPr>
        <w:t>《</w:t>
      </w:r>
      <w:r w:rsidR="007C4ABF" w:rsidRPr="009412D6">
        <w:rPr>
          <w:b/>
          <w:bCs/>
          <w:sz w:val="30"/>
        </w:rPr>
        <w:t>人工智能与物联网</w:t>
      </w:r>
      <w:r w:rsidRPr="009412D6">
        <w:rPr>
          <w:b/>
          <w:bCs/>
          <w:sz w:val="30"/>
        </w:rPr>
        <w:t>》课程</w:t>
      </w:r>
      <w:r w:rsidRPr="009412D6">
        <w:rPr>
          <w:b/>
          <w:bCs/>
          <w:sz w:val="30"/>
          <w:szCs w:val="30"/>
        </w:rPr>
        <w:t>期末考试</w:t>
      </w:r>
      <w:r w:rsidRPr="009412D6">
        <w:rPr>
          <w:b/>
          <w:bCs/>
          <w:sz w:val="30"/>
        </w:rPr>
        <w:t>试卷</w:t>
      </w:r>
    </w:p>
    <w:p w:rsidR="00417D1E" w:rsidRPr="009412D6" w:rsidRDefault="00417D1E" w:rsidP="00417D1E">
      <w:pPr>
        <w:spacing w:beforeLines="50" w:before="120" w:line="360" w:lineRule="auto"/>
        <w:ind w:firstLineChars="200" w:firstLine="480"/>
        <w:rPr>
          <w:bCs/>
        </w:rPr>
      </w:pPr>
      <w:r w:rsidRPr="009412D6">
        <w:rPr>
          <w:bCs/>
        </w:rPr>
        <w:t>课程号：</w:t>
      </w:r>
      <w:r w:rsidRPr="009412D6">
        <w:rPr>
          <w:bCs/>
          <w:u w:val="single"/>
        </w:rPr>
        <w:t xml:space="preserve">  </w:t>
      </w:r>
      <w:r w:rsidR="00B147A2" w:rsidRPr="009412D6">
        <w:rPr>
          <w:bCs/>
          <w:u w:val="single"/>
        </w:rPr>
        <w:t>10120750</w:t>
      </w:r>
      <w:r w:rsidRPr="009412D6">
        <w:rPr>
          <w:bCs/>
          <w:u w:val="single"/>
        </w:rPr>
        <w:t>_</w:t>
      </w:r>
      <w:r w:rsidRPr="009412D6">
        <w:rPr>
          <w:bCs/>
        </w:rPr>
        <w:t>，开课学院：</w:t>
      </w:r>
      <w:r w:rsidRPr="009412D6">
        <w:rPr>
          <w:bCs/>
          <w:u w:val="single"/>
        </w:rPr>
        <w:t>_</w:t>
      </w:r>
      <w:r w:rsidR="007320D2" w:rsidRPr="009412D6">
        <w:rPr>
          <w:bCs/>
          <w:u w:val="single"/>
        </w:rPr>
        <w:t>电气工程学院</w:t>
      </w:r>
      <w:r w:rsidRPr="009412D6">
        <w:rPr>
          <w:bCs/>
          <w:u w:val="single"/>
        </w:rPr>
        <w:t>_</w:t>
      </w:r>
    </w:p>
    <w:p w:rsidR="00417D1E" w:rsidRPr="009412D6" w:rsidRDefault="00417D1E" w:rsidP="00417D1E">
      <w:pPr>
        <w:spacing w:line="360" w:lineRule="auto"/>
        <w:ind w:firstLineChars="200" w:firstLine="480"/>
        <w:rPr>
          <w:bCs/>
          <w:u w:val="single"/>
        </w:rPr>
      </w:pPr>
      <w:r w:rsidRPr="009412D6">
        <w:rPr>
          <w:bCs/>
        </w:rPr>
        <w:t>考试试卷：</w:t>
      </w:r>
      <w:r w:rsidRPr="009412D6">
        <w:rPr>
          <w:bCs/>
        </w:rPr>
        <w:t>A</w:t>
      </w:r>
      <w:r w:rsidRPr="009412D6">
        <w:rPr>
          <w:bCs/>
        </w:rPr>
        <w:t>卷</w:t>
      </w:r>
      <w:r w:rsidR="00485019" w:rsidRPr="009412D6">
        <w:rPr>
          <w:bCs/>
        </w:rPr>
        <w:t>√</w:t>
      </w:r>
      <w:r w:rsidRPr="009412D6">
        <w:rPr>
          <w:bCs/>
        </w:rPr>
        <w:t>、</w:t>
      </w:r>
      <w:r w:rsidRPr="009412D6">
        <w:rPr>
          <w:bCs/>
        </w:rPr>
        <w:t>B</w:t>
      </w:r>
      <w:r w:rsidRPr="009412D6">
        <w:rPr>
          <w:bCs/>
        </w:rPr>
        <w:t>卷（请在选定项上打</w:t>
      </w:r>
      <w:r w:rsidRPr="009412D6">
        <w:rPr>
          <w:bCs/>
        </w:rPr>
        <w:t>√</w:t>
      </w:r>
      <w:r w:rsidRPr="009412D6">
        <w:rPr>
          <w:bCs/>
        </w:rPr>
        <w:t>）</w:t>
      </w:r>
    </w:p>
    <w:p w:rsidR="00417D1E" w:rsidRPr="009412D6" w:rsidRDefault="00417D1E" w:rsidP="00417D1E">
      <w:pPr>
        <w:spacing w:line="360" w:lineRule="auto"/>
        <w:ind w:firstLineChars="200" w:firstLine="480"/>
        <w:rPr>
          <w:bCs/>
        </w:rPr>
      </w:pPr>
      <w:r w:rsidRPr="009412D6">
        <w:rPr>
          <w:bCs/>
        </w:rPr>
        <w:t>考试形式：闭</w:t>
      </w:r>
      <w:r w:rsidR="008B7C37" w:rsidRPr="009412D6">
        <w:rPr>
          <w:bCs/>
        </w:rPr>
        <w:t>√</w:t>
      </w:r>
      <w:r w:rsidRPr="009412D6">
        <w:rPr>
          <w:bCs/>
        </w:rPr>
        <w:t>、开卷（请在选定项上打</w:t>
      </w:r>
      <w:r w:rsidRPr="009412D6">
        <w:rPr>
          <w:bCs/>
        </w:rPr>
        <w:t>√</w:t>
      </w:r>
      <w:r w:rsidRPr="009412D6">
        <w:rPr>
          <w:bCs/>
        </w:rPr>
        <w:t>），允许带</w:t>
      </w:r>
      <w:r w:rsidR="007320D2" w:rsidRPr="009412D6">
        <w:rPr>
          <w:bCs/>
        </w:rPr>
        <w:t>1</w:t>
      </w:r>
      <w:r w:rsidR="007320D2" w:rsidRPr="009412D6">
        <w:rPr>
          <w:bCs/>
        </w:rPr>
        <w:t>张</w:t>
      </w:r>
      <w:r w:rsidR="007320D2" w:rsidRPr="009412D6">
        <w:rPr>
          <w:bCs/>
        </w:rPr>
        <w:t>A4</w:t>
      </w:r>
      <w:r w:rsidR="007320D2" w:rsidRPr="009412D6">
        <w:rPr>
          <w:bCs/>
        </w:rPr>
        <w:t>纸</w:t>
      </w:r>
      <w:r w:rsidR="008B7C37" w:rsidRPr="009412D6">
        <w:rPr>
          <w:bCs/>
        </w:rPr>
        <w:t>和计算器</w:t>
      </w:r>
      <w:r w:rsidRPr="009412D6">
        <w:rPr>
          <w:bCs/>
        </w:rPr>
        <w:t>入场</w:t>
      </w:r>
    </w:p>
    <w:p w:rsidR="00417D1E" w:rsidRPr="009412D6" w:rsidRDefault="00417D1E" w:rsidP="00417D1E">
      <w:pPr>
        <w:spacing w:line="360" w:lineRule="auto"/>
        <w:ind w:firstLineChars="200" w:firstLine="480"/>
        <w:rPr>
          <w:bCs/>
        </w:rPr>
      </w:pPr>
      <w:r w:rsidRPr="009412D6">
        <w:rPr>
          <w:bCs/>
        </w:rPr>
        <w:t>考试日期：</w:t>
      </w:r>
      <w:r w:rsidRPr="009412D6">
        <w:rPr>
          <w:bCs/>
          <w:u w:val="single"/>
        </w:rPr>
        <w:t xml:space="preserve"> </w:t>
      </w:r>
      <w:r w:rsidR="00B147A2" w:rsidRPr="009412D6">
        <w:rPr>
          <w:bCs/>
          <w:u w:val="single"/>
        </w:rPr>
        <w:t>2022</w:t>
      </w:r>
      <w:r w:rsidRPr="009412D6">
        <w:rPr>
          <w:bCs/>
          <w:u w:val="single"/>
        </w:rPr>
        <w:t xml:space="preserve"> </w:t>
      </w:r>
      <w:r w:rsidRPr="009412D6">
        <w:rPr>
          <w:bCs/>
        </w:rPr>
        <w:t>年</w:t>
      </w:r>
      <w:r w:rsidRPr="009412D6">
        <w:rPr>
          <w:bCs/>
          <w:u w:val="single"/>
        </w:rPr>
        <w:t xml:space="preserve"> </w:t>
      </w:r>
      <w:r w:rsidR="00B147A2" w:rsidRPr="009412D6">
        <w:rPr>
          <w:bCs/>
          <w:u w:val="single"/>
        </w:rPr>
        <w:t>6</w:t>
      </w:r>
      <w:r w:rsidRPr="009412D6">
        <w:rPr>
          <w:bCs/>
          <w:u w:val="single"/>
        </w:rPr>
        <w:t xml:space="preserve"> </w:t>
      </w:r>
      <w:r w:rsidRPr="009412D6">
        <w:rPr>
          <w:bCs/>
        </w:rPr>
        <w:t>月</w:t>
      </w:r>
      <w:r w:rsidRPr="009412D6">
        <w:rPr>
          <w:bCs/>
          <w:u w:val="single"/>
        </w:rPr>
        <w:t xml:space="preserve"> </w:t>
      </w:r>
      <w:r w:rsidR="00B147A2" w:rsidRPr="009412D6">
        <w:rPr>
          <w:bCs/>
          <w:u w:val="single"/>
        </w:rPr>
        <w:t>15</w:t>
      </w:r>
      <w:r w:rsidRPr="009412D6">
        <w:rPr>
          <w:bCs/>
          <w:u w:val="single"/>
        </w:rPr>
        <w:t xml:space="preserve"> </w:t>
      </w:r>
      <w:r w:rsidRPr="009412D6">
        <w:rPr>
          <w:bCs/>
        </w:rPr>
        <w:t>日</w:t>
      </w:r>
      <w:r w:rsidRPr="009412D6">
        <w:rPr>
          <w:bCs/>
        </w:rPr>
        <w:t>,</w:t>
      </w:r>
      <w:r w:rsidRPr="009412D6">
        <w:rPr>
          <w:bCs/>
        </w:rPr>
        <w:t>考试时间：</w:t>
      </w:r>
      <w:r w:rsidRPr="009412D6">
        <w:rPr>
          <w:bCs/>
          <w:u w:val="single"/>
        </w:rPr>
        <w:t xml:space="preserve">  </w:t>
      </w:r>
      <w:r w:rsidR="00B147A2" w:rsidRPr="009412D6">
        <w:rPr>
          <w:bCs/>
          <w:u w:val="single"/>
        </w:rPr>
        <w:t>120</w:t>
      </w:r>
      <w:r w:rsidRPr="009412D6">
        <w:rPr>
          <w:bCs/>
          <w:u w:val="single"/>
        </w:rPr>
        <w:t xml:space="preserve">  </w:t>
      </w:r>
      <w:r w:rsidRPr="009412D6">
        <w:rPr>
          <w:bCs/>
        </w:rPr>
        <w:t>分钟</w:t>
      </w:r>
    </w:p>
    <w:p w:rsidR="005152E6" w:rsidRPr="009412D6" w:rsidRDefault="005152E6" w:rsidP="00417D1E">
      <w:pPr>
        <w:spacing w:beforeLines="50" w:before="120" w:line="360" w:lineRule="auto"/>
        <w:jc w:val="center"/>
        <w:rPr>
          <w:b/>
          <w:bCs/>
        </w:rPr>
      </w:pPr>
      <w:r w:rsidRPr="009412D6">
        <w:rPr>
          <w:b/>
          <w:bCs/>
        </w:rPr>
        <w:t>诚信考试，沉着应考，杜绝违纪。</w:t>
      </w:r>
    </w:p>
    <w:p w:rsidR="00E173FF" w:rsidRPr="009412D6" w:rsidRDefault="005152E6" w:rsidP="005C4AFF">
      <w:pPr>
        <w:spacing w:afterLines="30" w:after="72" w:line="600" w:lineRule="exact"/>
        <w:rPr>
          <w:b/>
          <w:bCs/>
          <w:i/>
          <w:u w:val="single"/>
        </w:rPr>
      </w:pPr>
      <w:r w:rsidRPr="009412D6">
        <w:rPr>
          <w:b/>
          <w:bCs/>
        </w:rPr>
        <w:t>考生姓名：</w:t>
      </w:r>
      <w:r w:rsidRPr="009412D6">
        <w:rPr>
          <w:b/>
          <w:bCs/>
          <w:u w:val="single"/>
        </w:rPr>
        <w:t xml:space="preserve">         </w:t>
      </w:r>
      <w:r w:rsidR="00FE71D1" w:rsidRPr="009412D6">
        <w:rPr>
          <w:b/>
          <w:bCs/>
          <w:u w:val="single"/>
        </w:rPr>
        <w:t xml:space="preserve">    </w:t>
      </w:r>
      <w:r w:rsidR="006448C2" w:rsidRPr="009412D6">
        <w:rPr>
          <w:b/>
          <w:bCs/>
          <w:u w:val="single"/>
        </w:rPr>
        <w:t xml:space="preserve"> </w:t>
      </w:r>
      <w:r w:rsidR="00BB60C4">
        <w:rPr>
          <w:b/>
          <w:bCs/>
          <w:u w:val="single"/>
        </w:rPr>
        <w:t xml:space="preserve">  </w:t>
      </w:r>
      <w:r w:rsidR="00782E5A">
        <w:rPr>
          <w:b/>
          <w:bCs/>
          <w:u w:val="single"/>
        </w:rPr>
        <w:t xml:space="preserve">       </w:t>
      </w:r>
      <w:r w:rsidR="00782E5A" w:rsidRPr="00782E5A">
        <w:rPr>
          <w:b/>
          <w:bCs/>
        </w:rPr>
        <w:t xml:space="preserve">   </w:t>
      </w:r>
      <w:r w:rsidRPr="009412D6">
        <w:rPr>
          <w:b/>
          <w:bCs/>
        </w:rPr>
        <w:t>学号：</w:t>
      </w:r>
      <w:r w:rsidR="00FE71D1" w:rsidRPr="009412D6">
        <w:rPr>
          <w:b/>
          <w:bCs/>
          <w:u w:val="single"/>
        </w:rPr>
        <w:t xml:space="preserve">             </w:t>
      </w:r>
      <w:r w:rsidR="006448C2" w:rsidRPr="009412D6">
        <w:rPr>
          <w:b/>
          <w:bCs/>
          <w:u w:val="single"/>
        </w:rPr>
        <w:t xml:space="preserve"> </w:t>
      </w:r>
      <w:r w:rsidR="00BB60C4">
        <w:rPr>
          <w:b/>
          <w:bCs/>
          <w:u w:val="single"/>
        </w:rPr>
        <w:t xml:space="preserve">       </w:t>
      </w:r>
      <w:r w:rsidR="00782E5A">
        <w:rPr>
          <w:b/>
          <w:bCs/>
          <w:u w:val="single"/>
        </w:rPr>
        <w:t xml:space="preserve">    </w:t>
      </w:r>
      <w:r w:rsidR="00782E5A" w:rsidRPr="00782E5A">
        <w:rPr>
          <w:b/>
          <w:bCs/>
        </w:rPr>
        <w:t xml:space="preserve">     </w:t>
      </w:r>
      <w:r w:rsidR="00FE71D1" w:rsidRPr="009412D6">
        <w:rPr>
          <w:b/>
          <w:bCs/>
        </w:rPr>
        <w:t>所属院系</w:t>
      </w:r>
      <w:r w:rsidRPr="009412D6">
        <w:rPr>
          <w:b/>
          <w:bCs/>
        </w:rPr>
        <w:t>：</w:t>
      </w:r>
      <w:r w:rsidRPr="009412D6">
        <w:rPr>
          <w:b/>
          <w:bCs/>
          <w:u w:val="single"/>
        </w:rPr>
        <w:t xml:space="preserve">          </w:t>
      </w:r>
      <w:r w:rsidR="006448C2" w:rsidRPr="009412D6">
        <w:rPr>
          <w:b/>
          <w:bCs/>
          <w:u w:val="single"/>
        </w:rPr>
        <w:t xml:space="preserve">  </w:t>
      </w:r>
      <w:r w:rsidR="00782E5A">
        <w:rPr>
          <w:b/>
          <w:bCs/>
          <w:u w:val="single"/>
        </w:rPr>
        <w:t xml:space="preserve">                </w:t>
      </w:r>
      <w:r w:rsidRPr="009412D6">
        <w:rPr>
          <w:b/>
          <w:bCs/>
          <w:u w:val="single"/>
        </w:rPr>
        <w:t>_</w:t>
      </w:r>
    </w:p>
    <w:tbl>
      <w:tblPr>
        <w:tblW w:w="936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720"/>
        <w:gridCol w:w="900"/>
        <w:gridCol w:w="900"/>
        <w:gridCol w:w="720"/>
        <w:gridCol w:w="900"/>
        <w:gridCol w:w="900"/>
        <w:gridCol w:w="900"/>
        <w:gridCol w:w="900"/>
        <w:gridCol w:w="1440"/>
      </w:tblGrid>
      <w:tr w:rsidR="004B4880" w:rsidRPr="009412D6">
        <w:tc>
          <w:tcPr>
            <w:tcW w:w="108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  <w:r w:rsidRPr="009412D6">
              <w:rPr>
                <w:b/>
                <w:bCs/>
              </w:rPr>
              <w:t>题序</w:t>
            </w:r>
          </w:p>
        </w:tc>
        <w:tc>
          <w:tcPr>
            <w:tcW w:w="72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  <w:r w:rsidRPr="009412D6">
              <w:rPr>
                <w:b/>
                <w:bCs/>
              </w:rPr>
              <w:t>一</w:t>
            </w:r>
          </w:p>
        </w:tc>
        <w:tc>
          <w:tcPr>
            <w:tcW w:w="90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  <w:r w:rsidRPr="009412D6">
              <w:rPr>
                <w:b/>
                <w:bCs/>
              </w:rPr>
              <w:t>二</w:t>
            </w:r>
          </w:p>
        </w:tc>
        <w:tc>
          <w:tcPr>
            <w:tcW w:w="90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  <w:r w:rsidRPr="009412D6">
              <w:rPr>
                <w:b/>
                <w:bCs/>
              </w:rPr>
              <w:t>三</w:t>
            </w:r>
          </w:p>
        </w:tc>
        <w:tc>
          <w:tcPr>
            <w:tcW w:w="72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  <w:r w:rsidRPr="009412D6">
              <w:rPr>
                <w:b/>
                <w:bCs/>
              </w:rPr>
              <w:t>四</w:t>
            </w:r>
          </w:p>
        </w:tc>
        <w:tc>
          <w:tcPr>
            <w:tcW w:w="90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  <w:r w:rsidRPr="009412D6">
              <w:rPr>
                <w:b/>
                <w:bCs/>
              </w:rPr>
              <w:t>五</w:t>
            </w:r>
          </w:p>
        </w:tc>
        <w:tc>
          <w:tcPr>
            <w:tcW w:w="90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  <w:r w:rsidRPr="009412D6">
              <w:rPr>
                <w:b/>
                <w:bCs/>
              </w:rPr>
              <w:t>六</w:t>
            </w:r>
          </w:p>
        </w:tc>
        <w:tc>
          <w:tcPr>
            <w:tcW w:w="90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  <w:r w:rsidRPr="009412D6">
              <w:rPr>
                <w:b/>
                <w:bCs/>
              </w:rPr>
              <w:t>七</w:t>
            </w:r>
          </w:p>
        </w:tc>
        <w:tc>
          <w:tcPr>
            <w:tcW w:w="90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  <w:r w:rsidRPr="009412D6">
              <w:rPr>
                <w:b/>
                <w:bCs/>
              </w:rPr>
              <w:t>八</w:t>
            </w:r>
          </w:p>
        </w:tc>
        <w:tc>
          <w:tcPr>
            <w:tcW w:w="144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  <w:r w:rsidRPr="009412D6">
              <w:rPr>
                <w:b/>
                <w:bCs/>
              </w:rPr>
              <w:t>总</w:t>
            </w:r>
            <w:r w:rsidRPr="009412D6">
              <w:rPr>
                <w:b/>
                <w:bCs/>
              </w:rPr>
              <w:t xml:space="preserve"> </w:t>
            </w:r>
            <w:r w:rsidRPr="009412D6">
              <w:rPr>
                <w:b/>
                <w:bCs/>
              </w:rPr>
              <w:t>分</w:t>
            </w:r>
          </w:p>
        </w:tc>
      </w:tr>
      <w:tr w:rsidR="004B4880" w:rsidRPr="009412D6">
        <w:tc>
          <w:tcPr>
            <w:tcW w:w="108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  <w:r w:rsidRPr="009412D6">
              <w:rPr>
                <w:b/>
                <w:bCs/>
              </w:rPr>
              <w:t>得分</w:t>
            </w:r>
          </w:p>
        </w:tc>
        <w:tc>
          <w:tcPr>
            <w:tcW w:w="72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72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</w:tr>
      <w:tr w:rsidR="004B4880" w:rsidRPr="009412D6">
        <w:trPr>
          <w:cantSplit/>
          <w:trHeight w:val="451"/>
        </w:trPr>
        <w:tc>
          <w:tcPr>
            <w:tcW w:w="1080" w:type="dxa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  <w:r w:rsidRPr="009412D6">
              <w:rPr>
                <w:b/>
                <w:bCs/>
              </w:rPr>
              <w:t>评卷人</w:t>
            </w:r>
          </w:p>
        </w:tc>
        <w:tc>
          <w:tcPr>
            <w:tcW w:w="720" w:type="dxa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900" w:type="dxa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900" w:type="dxa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720" w:type="dxa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900" w:type="dxa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900" w:type="dxa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900" w:type="dxa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900" w:type="dxa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  <w:tc>
          <w:tcPr>
            <w:tcW w:w="1440" w:type="dxa"/>
          </w:tcPr>
          <w:p w:rsidR="004B4880" w:rsidRPr="009412D6" w:rsidRDefault="004B4880">
            <w:pPr>
              <w:spacing w:line="600" w:lineRule="exact"/>
              <w:jc w:val="center"/>
              <w:rPr>
                <w:b/>
                <w:bCs/>
              </w:rPr>
            </w:pPr>
          </w:p>
        </w:tc>
      </w:tr>
    </w:tbl>
    <w:p w:rsidR="004C48C3" w:rsidRPr="009412D6" w:rsidRDefault="004C48C3" w:rsidP="00E173FF">
      <w:pPr>
        <w:spacing w:line="600" w:lineRule="exact"/>
        <w:rPr>
          <w:b/>
          <w:bCs/>
        </w:rPr>
      </w:pPr>
    </w:p>
    <w:p w:rsidR="004C48C3" w:rsidRPr="009412D6" w:rsidRDefault="004C48C3" w:rsidP="004C48C3">
      <w:pPr>
        <w:autoSpaceDE w:val="0"/>
        <w:autoSpaceDN w:val="0"/>
        <w:adjustRightInd w:val="0"/>
        <w:outlineLvl w:val="0"/>
      </w:pPr>
      <w:r w:rsidRPr="009412D6">
        <w:rPr>
          <w:b/>
          <w:bCs/>
        </w:rPr>
        <w:br w:type="page"/>
      </w:r>
      <w:r w:rsidRPr="009412D6">
        <w:lastRenderedPageBreak/>
        <w:t>考试说明：</w:t>
      </w:r>
    </w:p>
    <w:p w:rsidR="004C48C3" w:rsidRPr="009412D6" w:rsidRDefault="004C48C3" w:rsidP="004C48C3">
      <w:pPr>
        <w:numPr>
          <w:ilvl w:val="0"/>
          <w:numId w:val="2"/>
        </w:numPr>
        <w:spacing w:before="120"/>
      </w:pPr>
      <w:r w:rsidRPr="009412D6">
        <w:t>这是一次闭卷考试，只能携带一张</w:t>
      </w:r>
      <w:r w:rsidRPr="009412D6">
        <w:t>A4</w:t>
      </w:r>
      <w:r w:rsidRPr="009412D6">
        <w:t>大小的讲义和没有存储功能的计算器，严禁携带和考试无关的其他物品。</w:t>
      </w:r>
    </w:p>
    <w:p w:rsidR="004C48C3" w:rsidRPr="009412D6" w:rsidRDefault="004C48C3" w:rsidP="004C48C3">
      <w:pPr>
        <w:numPr>
          <w:ilvl w:val="0"/>
          <w:numId w:val="2"/>
        </w:numPr>
        <w:spacing w:before="120"/>
      </w:pPr>
      <w:r w:rsidRPr="009412D6">
        <w:t>考试时间</w:t>
      </w:r>
      <w:r w:rsidRPr="009412D6">
        <w:t>120</w:t>
      </w:r>
      <w:r w:rsidRPr="009412D6">
        <w:t>分钟，请合理安排考试时间。</w:t>
      </w:r>
      <w:r w:rsidRPr="009412D6">
        <w:t xml:space="preserve"> </w:t>
      </w:r>
    </w:p>
    <w:p w:rsidR="004C48C3" w:rsidRPr="009412D6" w:rsidRDefault="004C48C3" w:rsidP="004C48C3">
      <w:pPr>
        <w:numPr>
          <w:ilvl w:val="0"/>
          <w:numId w:val="2"/>
        </w:numPr>
        <w:spacing w:before="120"/>
      </w:pPr>
      <w:r w:rsidRPr="009412D6">
        <w:t>考试共</w:t>
      </w:r>
      <w:r w:rsidRPr="009412D6">
        <w:t>8</w:t>
      </w:r>
      <w:r w:rsidRPr="009412D6">
        <w:t>道大题，避免漏答，请认真审题。</w:t>
      </w:r>
    </w:p>
    <w:p w:rsidR="004C48C3" w:rsidRPr="009E6CFB" w:rsidRDefault="004C48C3" w:rsidP="004C48C3">
      <w:pPr>
        <w:numPr>
          <w:ilvl w:val="0"/>
          <w:numId w:val="2"/>
        </w:numPr>
        <w:spacing w:before="120"/>
        <w:rPr>
          <w:b/>
          <w:bCs/>
        </w:rPr>
      </w:pPr>
      <w:r w:rsidRPr="009E6CFB">
        <w:rPr>
          <w:b/>
          <w:bCs/>
        </w:rPr>
        <w:t>解题过程中请尽量详细写出答题步骤。</w:t>
      </w:r>
    </w:p>
    <w:p w:rsidR="0081677C" w:rsidRDefault="00B9487A" w:rsidP="006B2F2C">
      <w:pPr>
        <w:spacing w:line="480" w:lineRule="auto"/>
        <w:rPr>
          <w:b/>
          <w:sz w:val="28"/>
          <w:szCs w:val="28"/>
        </w:rPr>
      </w:pPr>
      <w:r w:rsidRPr="009412D6">
        <w:rPr>
          <w:b/>
          <w:bCs/>
        </w:rPr>
        <w:br w:type="page"/>
      </w:r>
      <w:r w:rsidR="0081677C" w:rsidRPr="009412D6">
        <w:rPr>
          <w:b/>
          <w:sz w:val="28"/>
          <w:szCs w:val="28"/>
        </w:rPr>
        <w:lastRenderedPageBreak/>
        <w:t>一、选择题（每小题</w:t>
      </w:r>
      <w:r w:rsidR="0081677C" w:rsidRPr="009412D6">
        <w:rPr>
          <w:b/>
          <w:sz w:val="28"/>
          <w:szCs w:val="28"/>
        </w:rPr>
        <w:t>1</w:t>
      </w:r>
      <w:r w:rsidR="00E01F47">
        <w:rPr>
          <w:b/>
          <w:sz w:val="28"/>
          <w:szCs w:val="28"/>
        </w:rPr>
        <w:t>.5</w:t>
      </w:r>
      <w:r w:rsidR="0081677C" w:rsidRPr="009412D6">
        <w:rPr>
          <w:b/>
          <w:sz w:val="28"/>
          <w:szCs w:val="28"/>
        </w:rPr>
        <w:t>分，共</w:t>
      </w:r>
      <w:r w:rsidR="0081677C" w:rsidRPr="009412D6">
        <w:rPr>
          <w:b/>
          <w:sz w:val="28"/>
          <w:szCs w:val="28"/>
        </w:rPr>
        <w:t>1</w:t>
      </w:r>
      <w:r w:rsidR="002C4AE5">
        <w:rPr>
          <w:b/>
          <w:sz w:val="28"/>
          <w:szCs w:val="28"/>
        </w:rPr>
        <w:t>5</w:t>
      </w:r>
      <w:r w:rsidR="0081677C" w:rsidRPr="009412D6">
        <w:rPr>
          <w:b/>
          <w:sz w:val="28"/>
          <w:szCs w:val="28"/>
        </w:rPr>
        <w:t>分）</w:t>
      </w:r>
    </w:p>
    <w:p w:rsidR="00E01F47" w:rsidRDefault="006B2F2C" w:rsidP="006B2F2C">
      <w:pPr>
        <w:spacing w:line="360" w:lineRule="auto"/>
        <w:contextualSpacing/>
        <w:mirrorIndents/>
      </w:pPr>
      <w:r w:rsidRPr="006B2F2C">
        <w:t xml:space="preserve">1. </w:t>
      </w:r>
      <w:r w:rsidR="00E01F47">
        <w:rPr>
          <w:rFonts w:hint="eastAsia"/>
        </w:rPr>
        <w:t>以下选项中，本课程老师名字的正确选项是</w:t>
      </w:r>
      <w:r w:rsidR="00E01F47">
        <w:rPr>
          <w:rFonts w:hint="eastAsia"/>
        </w:rPr>
        <w:t xml:space="preserve"> </w:t>
      </w:r>
      <w:r w:rsidR="00244C23" w:rsidRPr="00244C23">
        <w:rPr>
          <w:rFonts w:hint="eastAsia"/>
          <w:b/>
        </w:rPr>
        <w:t>C</w:t>
      </w:r>
    </w:p>
    <w:p w:rsidR="00E01F47" w:rsidRDefault="00E01F47" w:rsidP="006B2F2C">
      <w:pPr>
        <w:spacing w:line="360" w:lineRule="auto"/>
        <w:contextualSpacing/>
        <w:mirrorIndents/>
      </w:pPr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陈燕娇</w:t>
      </w:r>
    </w:p>
    <w:p w:rsidR="00E01F47" w:rsidRDefault="00E01F47" w:rsidP="006B2F2C">
      <w:pPr>
        <w:spacing w:line="360" w:lineRule="auto"/>
        <w:contextualSpacing/>
        <w:mirrorIndents/>
      </w:pPr>
      <w:r>
        <w:t xml:space="preserve">B. </w:t>
      </w:r>
      <w:r>
        <w:rPr>
          <w:rFonts w:hint="eastAsia"/>
        </w:rPr>
        <w:t>陈艳娇</w:t>
      </w:r>
    </w:p>
    <w:p w:rsidR="00E01F47" w:rsidRDefault="00E01F47" w:rsidP="006B2F2C">
      <w:pPr>
        <w:spacing w:line="360" w:lineRule="auto"/>
        <w:contextualSpacing/>
        <w:mirrorIndents/>
      </w:pPr>
      <w:r>
        <w:t xml:space="preserve">C. </w:t>
      </w:r>
      <w:r>
        <w:rPr>
          <w:rFonts w:hint="eastAsia"/>
        </w:rPr>
        <w:t>陈艳姣</w:t>
      </w:r>
    </w:p>
    <w:p w:rsidR="00E01F47" w:rsidRDefault="00E01F47" w:rsidP="006B2F2C">
      <w:pPr>
        <w:spacing w:line="360" w:lineRule="auto"/>
        <w:contextualSpacing/>
        <w:mirrorIndents/>
      </w:pPr>
      <w:r>
        <w:t xml:space="preserve">D. </w:t>
      </w:r>
      <w:r>
        <w:rPr>
          <w:rFonts w:hint="eastAsia"/>
        </w:rPr>
        <w:t>陈燕姣</w:t>
      </w:r>
    </w:p>
    <w:p w:rsidR="008E6D64" w:rsidRDefault="008E6D64" w:rsidP="006B2F2C">
      <w:pPr>
        <w:spacing w:line="360" w:lineRule="auto"/>
        <w:contextualSpacing/>
        <w:mirrorIndents/>
      </w:pPr>
    </w:p>
    <w:p w:rsidR="006B2F2C" w:rsidRPr="006B2F2C" w:rsidRDefault="005D0366" w:rsidP="005D0366">
      <w:pPr>
        <w:spacing w:before="240" w:after="240" w:line="360" w:lineRule="auto"/>
        <w:contextualSpacing/>
        <w:mirrorIndents/>
      </w:pPr>
      <w:r>
        <w:rPr>
          <w:rFonts w:hint="eastAsia"/>
        </w:rPr>
        <w:t>2</w:t>
      </w:r>
      <w:r>
        <w:t xml:space="preserve">. </w:t>
      </w:r>
      <w:r w:rsidR="006B2F2C" w:rsidRPr="006B2F2C">
        <w:t>在没有独立假设的前提下，以下选项中的概率等价于</w:t>
      </w:r>
      <m:oMath>
        <m:r>
          <w:rPr>
            <w:rFonts w:ascii="Cambria Math" w:hAnsi="Cambria Math"/>
          </w:rPr>
          <m:t>P(A,B|C)</m:t>
        </m:r>
      </m:oMath>
      <w:r w:rsidR="006B2F2C" w:rsidRPr="006B2F2C">
        <w:rPr>
          <w:rFonts w:hint="eastAsia"/>
        </w:rPr>
        <w:t>的</w:t>
      </w:r>
      <w:r w:rsidR="006B2F2C" w:rsidRPr="006B2F2C">
        <w:t>是</w:t>
      </w:r>
      <w:r w:rsidR="00244C23">
        <w:rPr>
          <w:rFonts w:hint="eastAsia"/>
        </w:rPr>
        <w:t xml:space="preserve"> </w:t>
      </w:r>
      <w:r w:rsidR="00A4463E" w:rsidRPr="00A4463E">
        <w:rPr>
          <w:b/>
        </w:rPr>
        <w:t>B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A.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P(C|A)P(A|B)P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num>
          <m:den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</m:den>
        </m:f>
      </m:oMath>
    </w:p>
    <w:p w:rsidR="006B2F2C" w:rsidRPr="006B2F2C" w:rsidRDefault="006B2F2C" w:rsidP="006B2F2C">
      <w:pPr>
        <w:spacing w:line="360" w:lineRule="auto"/>
        <w:contextualSpacing/>
        <w:mirrorIndents/>
      </w:pPr>
      <w:r w:rsidRPr="008E6D64">
        <w:t xml:space="preserve">B.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B,C</m:t>
            </m:r>
          </m:e>
        </m:d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  <m:e>
            <m:r>
              <w:rPr>
                <w:rFonts w:ascii="Cambria Math" w:hAnsi="Cambria Math"/>
              </w:rPr>
              <m:t>C</m:t>
            </m:r>
          </m:e>
        </m:d>
      </m:oMath>
      <w:r w:rsidRPr="006B2F2C">
        <w:t xml:space="preserve"> 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C.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P(B, C|A)P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num>
          <m:den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B, C</m:t>
                </m:r>
              </m:e>
            </m:d>
          </m:den>
        </m:f>
      </m:oMath>
    </w:p>
    <w:p w:rsidR="006B2F2C" w:rsidRDefault="006B2F2C" w:rsidP="006B2F2C">
      <w:pPr>
        <w:spacing w:line="360" w:lineRule="auto"/>
        <w:contextualSpacing/>
        <w:mirrorIndents/>
      </w:pPr>
      <w:r w:rsidRPr="006B2F2C">
        <w:t xml:space="preserve">D.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B,C</m:t>
            </m:r>
          </m:e>
        </m:d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P(C)</m:t>
        </m:r>
      </m:oMath>
    </w:p>
    <w:p w:rsidR="008E6D64" w:rsidRPr="006B2F2C" w:rsidRDefault="008E6D64" w:rsidP="006B2F2C">
      <w:pPr>
        <w:spacing w:line="360" w:lineRule="auto"/>
        <w:contextualSpacing/>
        <w:mirrorIndents/>
      </w:pPr>
    </w:p>
    <w:p w:rsidR="006B2F2C" w:rsidRPr="006B2F2C" w:rsidRDefault="008E6D64" w:rsidP="006B2F2C">
      <w:pPr>
        <w:spacing w:before="240" w:line="360" w:lineRule="auto"/>
        <w:contextualSpacing/>
        <w:mirrorIndents/>
      </w:pPr>
      <w:r>
        <w:t>3</w:t>
      </w:r>
      <w:r w:rsidR="006B2F2C" w:rsidRPr="006B2F2C">
        <w:t xml:space="preserve">. </w:t>
      </w:r>
      <w:r w:rsidR="006B2F2C" w:rsidRPr="006B2F2C">
        <w:t>考虑如下贝叶斯网络，以下选项中正确的是</w:t>
      </w:r>
      <w:r>
        <w:rPr>
          <w:rFonts w:hint="eastAsia"/>
        </w:rPr>
        <w:t>(</w:t>
      </w:r>
      <m:oMath>
        <m:r>
          <w:rPr>
            <w:rFonts w:ascii="Cambria Math" w:hAnsi="Cambria Math"/>
          </w:rPr>
          <m:t>∅</m:t>
        </m:r>
      </m:oMath>
      <w:r w:rsidR="006B2F2C" w:rsidRPr="006B2F2C">
        <w:rPr>
          <w:color w:val="121212"/>
          <w:sz w:val="23"/>
          <w:szCs w:val="23"/>
          <w:shd w:val="clear" w:color="auto" w:fill="FFFFFF"/>
        </w:rPr>
        <w:t>表示没有变量被观测到</w:t>
      </w:r>
      <w:r>
        <w:rPr>
          <w:rFonts w:hint="eastAsia"/>
        </w:rPr>
        <w:t>)</w:t>
      </w:r>
      <w:r w:rsidR="00A4463E">
        <w:t xml:space="preserve"> </w:t>
      </w:r>
      <w:r w:rsidR="00A4463E" w:rsidRPr="00A4463E">
        <w:rPr>
          <w:b/>
        </w:rPr>
        <w:t>A</w:t>
      </w:r>
    </w:p>
    <w:p w:rsidR="006B2F2C" w:rsidRPr="006B2F2C" w:rsidRDefault="006B2F2C" w:rsidP="008E6D64">
      <w:pPr>
        <w:spacing w:line="360" w:lineRule="auto"/>
        <w:contextualSpacing/>
        <w:mirrorIndents/>
        <w:jc w:val="center"/>
      </w:pPr>
      <w:r w:rsidRPr="006B2F2C">
        <w:rPr>
          <w:noProof/>
        </w:rPr>
        <w:drawing>
          <wp:inline distT="0" distB="0" distL="0" distR="0" wp14:anchorId="44BE3B05" wp14:editId="50EB0D73">
            <wp:extent cx="1492250" cy="1414744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688" cy="1428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2F2C" w:rsidRPr="007A5667" w:rsidRDefault="006B2F2C" w:rsidP="006B2F2C">
      <w:pPr>
        <w:spacing w:line="360" w:lineRule="auto"/>
        <w:contextualSpacing/>
        <w:mirrorIndents/>
        <w:rPr>
          <w:color w:val="121212"/>
          <w:sz w:val="23"/>
          <w:szCs w:val="23"/>
          <w:shd w:val="clear" w:color="auto" w:fill="FFFFFF"/>
        </w:rPr>
      </w:pPr>
      <w:r w:rsidRPr="007A5667">
        <w:t xml:space="preserve">A.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color w:val="121212"/>
            <w:sz w:val="23"/>
            <w:szCs w:val="23"/>
            <w:shd w:val="clear" w:color="auto" w:fill="FFFFFF"/>
          </w:rPr>
          <m:t>⫫</m:t>
        </m:r>
        <m:r>
          <w:rPr>
            <w:rFonts w:ascii="Cambria Math" w:hAnsi="Cambria Math"/>
          </w:rPr>
          <m:t>F| ∅</m:t>
        </m:r>
      </m:oMath>
      <w:r w:rsidRPr="007A5667">
        <w:rPr>
          <w:color w:val="121212"/>
          <w:sz w:val="23"/>
          <w:szCs w:val="23"/>
          <w:shd w:val="clear" w:color="auto" w:fill="FFFFFF"/>
        </w:rPr>
        <w:t xml:space="preserve"> </w:t>
      </w:r>
      <w:r w:rsidRPr="007A5667">
        <w:rPr>
          <w:color w:val="121212"/>
          <w:sz w:val="23"/>
          <w:szCs w:val="23"/>
          <w:shd w:val="clear" w:color="auto" w:fill="FFFFFF"/>
        </w:rPr>
        <w:t>一定正确</w:t>
      </w:r>
      <w:r w:rsidRPr="007A5667">
        <w:rPr>
          <w:color w:val="121212"/>
          <w:sz w:val="23"/>
          <w:szCs w:val="23"/>
          <w:shd w:val="clear" w:color="auto" w:fill="FFFFFF"/>
        </w:rPr>
        <w:t xml:space="preserve"> </w:t>
      </w:r>
    </w:p>
    <w:p w:rsidR="006B2F2C" w:rsidRPr="007A5667" w:rsidRDefault="006B2F2C" w:rsidP="006B2F2C">
      <w:pPr>
        <w:spacing w:line="360" w:lineRule="auto"/>
        <w:contextualSpacing/>
        <w:mirrorIndents/>
      </w:pPr>
      <w:r w:rsidRPr="007A5667">
        <w:t xml:space="preserve">B.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color w:val="121212"/>
            <w:sz w:val="23"/>
            <w:szCs w:val="23"/>
            <w:shd w:val="clear" w:color="auto" w:fill="FFFFFF"/>
          </w:rPr>
          <m:t>⫫</m:t>
        </m:r>
        <m:r>
          <w:rPr>
            <w:rFonts w:ascii="Cambria Math" w:hAnsi="Cambria Math"/>
          </w:rPr>
          <m:t>D| ∅</m:t>
        </m:r>
      </m:oMath>
      <w:r w:rsidR="007A5667" w:rsidRPr="007A5667">
        <w:rPr>
          <w:color w:val="121212"/>
          <w:sz w:val="23"/>
          <w:szCs w:val="23"/>
          <w:shd w:val="clear" w:color="auto" w:fill="FFFFFF"/>
        </w:rPr>
        <w:t xml:space="preserve"> </w:t>
      </w:r>
      <w:r w:rsidRPr="007A5667">
        <w:rPr>
          <w:color w:val="121212"/>
          <w:sz w:val="23"/>
          <w:szCs w:val="23"/>
          <w:shd w:val="clear" w:color="auto" w:fill="FFFFFF"/>
        </w:rPr>
        <w:t xml:space="preserve"> </w:t>
      </w:r>
      <w:r w:rsidRPr="007A5667">
        <w:rPr>
          <w:color w:val="121212"/>
          <w:sz w:val="23"/>
          <w:szCs w:val="23"/>
          <w:shd w:val="clear" w:color="auto" w:fill="FFFFFF"/>
        </w:rPr>
        <w:t>一定正确</w:t>
      </w:r>
    </w:p>
    <w:p w:rsidR="006B2F2C" w:rsidRPr="007A5667" w:rsidRDefault="006B2F2C" w:rsidP="006B2F2C">
      <w:pPr>
        <w:spacing w:line="360" w:lineRule="auto"/>
        <w:contextualSpacing/>
        <w:mirrorIndents/>
      </w:pPr>
      <w:r w:rsidRPr="007A5667">
        <w:t xml:space="preserve">C.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color w:val="121212"/>
            <w:sz w:val="23"/>
            <w:szCs w:val="23"/>
            <w:shd w:val="clear" w:color="auto" w:fill="FFFFFF"/>
          </w:rPr>
          <m:t>⫫</m:t>
        </m:r>
        <m:r>
          <w:rPr>
            <w:rFonts w:ascii="Cambria Math" w:hAnsi="Cambria Math"/>
          </w:rPr>
          <m:t>H| G</m:t>
        </m:r>
      </m:oMath>
      <w:r w:rsidR="007A5667" w:rsidRPr="007A5667">
        <w:rPr>
          <w:color w:val="121212"/>
          <w:sz w:val="23"/>
          <w:szCs w:val="23"/>
          <w:shd w:val="clear" w:color="auto" w:fill="FFFFFF"/>
        </w:rPr>
        <w:t xml:space="preserve"> </w:t>
      </w:r>
      <w:r w:rsidRPr="007A5667">
        <w:rPr>
          <w:color w:val="121212"/>
          <w:sz w:val="23"/>
          <w:szCs w:val="23"/>
          <w:shd w:val="clear" w:color="auto" w:fill="FFFFFF"/>
        </w:rPr>
        <w:t>一定正确</w:t>
      </w:r>
    </w:p>
    <w:p w:rsidR="006B2F2C" w:rsidRDefault="006B2F2C" w:rsidP="006B2F2C">
      <w:pPr>
        <w:spacing w:line="360" w:lineRule="auto"/>
        <w:contextualSpacing/>
        <w:mirrorIndents/>
        <w:rPr>
          <w:color w:val="121212"/>
          <w:sz w:val="23"/>
          <w:szCs w:val="23"/>
          <w:shd w:val="clear" w:color="auto" w:fill="FFFFFF"/>
        </w:rPr>
      </w:pPr>
      <w:r w:rsidRPr="007A5667">
        <w:t xml:space="preserve">D.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color w:val="121212"/>
            <w:sz w:val="23"/>
            <w:szCs w:val="23"/>
            <w:shd w:val="clear" w:color="auto" w:fill="FFFFFF"/>
          </w:rPr>
          <m:t>⫫</m:t>
        </m:r>
        <m:r>
          <w:rPr>
            <w:rFonts w:ascii="Cambria Math" w:hAnsi="Cambria Math"/>
          </w:rPr>
          <m:t>G| A, I</m:t>
        </m:r>
      </m:oMath>
      <w:r w:rsidR="007A5667" w:rsidRPr="007A5667">
        <w:rPr>
          <w:color w:val="121212"/>
          <w:sz w:val="23"/>
          <w:szCs w:val="23"/>
          <w:shd w:val="clear" w:color="auto" w:fill="FFFFFF"/>
        </w:rPr>
        <w:t xml:space="preserve"> </w:t>
      </w:r>
      <w:r w:rsidRPr="007A5667">
        <w:rPr>
          <w:color w:val="121212"/>
          <w:sz w:val="23"/>
          <w:szCs w:val="23"/>
          <w:shd w:val="clear" w:color="auto" w:fill="FFFFFF"/>
        </w:rPr>
        <w:t xml:space="preserve"> </w:t>
      </w:r>
      <w:r w:rsidRPr="007A5667">
        <w:rPr>
          <w:color w:val="121212"/>
          <w:sz w:val="23"/>
          <w:szCs w:val="23"/>
          <w:shd w:val="clear" w:color="auto" w:fill="FFFFFF"/>
        </w:rPr>
        <w:t>一定正确</w:t>
      </w:r>
    </w:p>
    <w:p w:rsidR="007A5667" w:rsidRPr="006B2F2C" w:rsidRDefault="007A5667" w:rsidP="006B2F2C">
      <w:pPr>
        <w:spacing w:line="360" w:lineRule="auto"/>
        <w:contextualSpacing/>
        <w:mirrorIndents/>
      </w:pP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4. </w:t>
      </w:r>
      <w:r w:rsidRPr="006B2F2C">
        <w:t>下图为一个二元</w:t>
      </w:r>
      <w:r w:rsidRPr="006B2F2C">
        <w:t>CSP</w:t>
      </w:r>
      <w:r w:rsidRPr="006B2F2C">
        <w:t>的约束图，初始时，没有变量被赋值。若</w:t>
      </w:r>
      <m:oMath>
        <m:r>
          <w:rPr>
            <w:rFonts w:ascii="Cambria Math" w:hAnsi="Cambria Math"/>
          </w:rPr>
          <m:t>A</m:t>
        </m:r>
      </m:oMath>
      <w:proofErr w:type="gramStart"/>
      <w:r w:rsidRPr="006B2F2C">
        <w:t>被赋值并完成了前向检验</w:t>
      </w:r>
      <w:r w:rsidR="00A33085">
        <w:rPr>
          <w:rFonts w:hint="eastAsia"/>
        </w:rPr>
        <w:t>(</w:t>
      </w:r>
      <w:proofErr w:type="gramEnd"/>
      <w:r w:rsidR="00A33085">
        <w:t>Forward Checking)</w:t>
      </w:r>
      <w:r w:rsidRPr="006B2F2C">
        <w:t>，此时</w:t>
      </w:r>
      <m:oMath>
        <m:r>
          <w:rPr>
            <w:rFonts w:ascii="Cambria Math" w:hAnsi="Cambria Math"/>
          </w:rPr>
          <m:t>B</m:t>
        </m:r>
      </m:oMath>
      <w:r w:rsidRPr="006B2F2C">
        <w:t>被赋值，则哪些节点的值域会因为对</w:t>
      </w:r>
      <m:oMath>
        <m:r>
          <w:rPr>
            <w:rFonts w:ascii="Cambria Math" w:hAnsi="Cambria Math"/>
          </w:rPr>
          <m:t>B</m:t>
        </m:r>
      </m:oMath>
      <w:r w:rsidRPr="006B2F2C">
        <w:t>的前向检验而改变？</w:t>
      </w:r>
      <w:r w:rsidR="00D86990">
        <w:rPr>
          <w:rFonts w:hint="eastAsia"/>
        </w:rPr>
        <w:t xml:space="preserve"> </w:t>
      </w:r>
      <w:r w:rsidR="00D86990" w:rsidRPr="00D86990">
        <w:rPr>
          <w:b/>
        </w:rPr>
        <w:t>C</w:t>
      </w:r>
    </w:p>
    <w:p w:rsidR="006B2F2C" w:rsidRPr="006B2F2C" w:rsidRDefault="006B2F2C" w:rsidP="0096310B">
      <w:pPr>
        <w:spacing w:line="360" w:lineRule="auto"/>
        <w:contextualSpacing/>
        <w:mirrorIndents/>
        <w:jc w:val="center"/>
      </w:pPr>
      <w:r w:rsidRPr="006B2F2C">
        <w:rPr>
          <w:noProof/>
        </w:rPr>
        <w:lastRenderedPageBreak/>
        <w:drawing>
          <wp:inline distT="0" distB="0" distL="0" distR="0" wp14:anchorId="050F128D" wp14:editId="2E476A8A">
            <wp:extent cx="1977838" cy="996950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814" cy="1005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A. </w:t>
      </w:r>
      <m:oMath>
        <m:r>
          <w:rPr>
            <w:rFonts w:ascii="Cambria Math" w:hAnsi="Cambria Math"/>
          </w:rPr>
          <m:t>A</m:t>
        </m:r>
      </m:oMath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B. </w:t>
      </w:r>
      <m:oMath>
        <m:r>
          <w:rPr>
            <w:rFonts w:ascii="Cambria Math" w:hAnsi="Cambria Math"/>
          </w:rPr>
          <m:t>B</m:t>
        </m:r>
      </m:oMath>
    </w:p>
    <w:p w:rsidR="006B2F2C" w:rsidRPr="006B2F2C" w:rsidRDefault="006B2F2C" w:rsidP="006B2F2C">
      <w:pPr>
        <w:spacing w:line="360" w:lineRule="auto"/>
        <w:contextualSpacing/>
        <w:mirrorIndents/>
      </w:pPr>
      <w:r w:rsidRPr="0096310B">
        <w:t xml:space="preserve">C. </w:t>
      </w:r>
      <m:oMath>
        <m:r>
          <w:rPr>
            <w:rFonts w:ascii="Cambria Math" w:hAnsi="Cambria Math"/>
          </w:rPr>
          <m:t>C</m:t>
        </m:r>
      </m:oMath>
      <w:r w:rsidRPr="0096310B">
        <w:t xml:space="preserve"> </w:t>
      </w:r>
    </w:p>
    <w:p w:rsidR="006B2F2C" w:rsidRDefault="006B2F2C" w:rsidP="006B2F2C">
      <w:pPr>
        <w:spacing w:line="360" w:lineRule="auto"/>
        <w:contextualSpacing/>
        <w:mirrorIndents/>
      </w:pPr>
      <w:r w:rsidRPr="006B2F2C">
        <w:t xml:space="preserve">D. </w:t>
      </w:r>
      <m:oMath>
        <m:r>
          <w:rPr>
            <w:rFonts w:ascii="Cambria Math" w:hAnsi="Cambria Math"/>
          </w:rPr>
          <m:t>D</m:t>
        </m:r>
      </m:oMath>
    </w:p>
    <w:p w:rsidR="0096310B" w:rsidRPr="006B2F2C" w:rsidRDefault="0096310B" w:rsidP="006B2F2C">
      <w:pPr>
        <w:spacing w:line="360" w:lineRule="auto"/>
        <w:contextualSpacing/>
        <w:mirrorIndents/>
      </w:pP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5. </w:t>
      </w:r>
      <w:r w:rsidRPr="006B2F2C">
        <w:t>考虑以下博弈树，若当前剪枝操作如图所示，则</w:t>
      </w:r>
      <m:oMath>
        <m:r>
          <w:rPr>
            <w:rFonts w:ascii="Cambria Math" w:hAnsi="Cambria Math"/>
          </w:rPr>
          <m:t>x</m:t>
        </m:r>
      </m:oMath>
      <w:r w:rsidRPr="006B2F2C">
        <w:t>的取值是？</w:t>
      </w:r>
      <w:r w:rsidR="00D86990">
        <w:rPr>
          <w:rFonts w:hint="eastAsia"/>
        </w:rPr>
        <w:t xml:space="preserve"> </w:t>
      </w:r>
      <w:r w:rsidR="00D86990" w:rsidRPr="00D86990">
        <w:rPr>
          <w:b/>
        </w:rPr>
        <w:t>C</w:t>
      </w:r>
    </w:p>
    <w:p w:rsidR="006B2F2C" w:rsidRPr="006B2F2C" w:rsidRDefault="006B2F2C" w:rsidP="0096310B">
      <w:pPr>
        <w:spacing w:line="360" w:lineRule="auto"/>
        <w:contextualSpacing/>
        <w:mirrorIndents/>
        <w:jc w:val="center"/>
      </w:pPr>
      <w:r w:rsidRPr="006B2F2C">
        <w:rPr>
          <w:noProof/>
        </w:rPr>
        <w:drawing>
          <wp:inline distT="0" distB="0" distL="0" distR="0" wp14:anchorId="04CEF645" wp14:editId="12CA6925">
            <wp:extent cx="1628964" cy="1128134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2716" cy="114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A. </w:t>
      </w:r>
      <m:oMath>
        <m:r>
          <w:rPr>
            <w:rFonts w:ascii="Cambria Math" w:hAnsi="Cambria Math"/>
          </w:rPr>
          <m:t>x≤6</m:t>
        </m:r>
      </m:oMath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B. </w:t>
      </w:r>
      <m:oMath>
        <m:r>
          <w:rPr>
            <w:rFonts w:ascii="Cambria Math" w:hAnsi="Cambria Math"/>
          </w:rPr>
          <m:t>x≤5</m:t>
        </m:r>
      </m:oMath>
    </w:p>
    <w:p w:rsidR="006B2F2C" w:rsidRPr="006B2F2C" w:rsidRDefault="006B2F2C" w:rsidP="006B2F2C">
      <w:pPr>
        <w:spacing w:line="360" w:lineRule="auto"/>
        <w:contextualSpacing/>
        <w:mirrorIndents/>
      </w:pPr>
      <w:r w:rsidRPr="00E80968">
        <w:t xml:space="preserve">C. </w:t>
      </w:r>
      <m:oMath>
        <m:r>
          <w:rPr>
            <w:rFonts w:ascii="Cambria Math" w:hAnsi="Cambria Math"/>
          </w:rPr>
          <m:t>x≥2</m:t>
        </m:r>
      </m:oMath>
      <w:r w:rsidRPr="00E80968">
        <w:t xml:space="preserve"> </w:t>
      </w:r>
    </w:p>
    <w:p w:rsidR="006B2F2C" w:rsidRDefault="006B2F2C" w:rsidP="006B2F2C">
      <w:pPr>
        <w:spacing w:line="360" w:lineRule="auto"/>
        <w:contextualSpacing/>
        <w:mirrorIndents/>
      </w:pPr>
      <w:r w:rsidRPr="006B2F2C">
        <w:t xml:space="preserve">D. </w:t>
      </w:r>
      <m:oMath>
        <m:r>
          <w:rPr>
            <w:rFonts w:ascii="Cambria Math" w:hAnsi="Cambria Math"/>
          </w:rPr>
          <m:t>x&lt;5</m:t>
        </m:r>
      </m:oMath>
    </w:p>
    <w:p w:rsidR="00E80968" w:rsidRPr="006B2F2C" w:rsidRDefault="00E80968" w:rsidP="006B2F2C">
      <w:pPr>
        <w:spacing w:line="360" w:lineRule="auto"/>
        <w:contextualSpacing/>
        <w:mirrorIndents/>
      </w:pP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6. </w:t>
      </w:r>
      <w:r w:rsidRPr="006B2F2C">
        <w:t>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B2F2C"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B2F2C">
        <w:t>均为可采纳的启发式函数，</w:t>
      </w:r>
      <w:proofErr w:type="gramStart"/>
      <w:r w:rsidRPr="006B2F2C">
        <w:t>则下列关于启发式函数可采纳性</w:t>
      </w:r>
      <w:r w:rsidR="00E776C9">
        <w:rPr>
          <w:rFonts w:hint="eastAsia"/>
        </w:rPr>
        <w:t>(</w:t>
      </w:r>
      <w:proofErr w:type="gramEnd"/>
      <w:r w:rsidR="00E776C9">
        <w:t>Admissibility)</w:t>
      </w:r>
      <w:r w:rsidRPr="006B2F2C">
        <w:t>和一致性</w:t>
      </w:r>
      <w:r w:rsidR="00E776C9">
        <w:rPr>
          <w:rFonts w:hint="eastAsia"/>
        </w:rPr>
        <w:t>(</w:t>
      </w:r>
      <w:r w:rsidR="00E776C9">
        <w:t>Consistency)</w:t>
      </w:r>
      <w:r w:rsidRPr="006B2F2C">
        <w:t>的说法错误的是</w:t>
      </w:r>
      <w:r w:rsidR="00D86990">
        <w:rPr>
          <w:rFonts w:hint="eastAsia"/>
        </w:rPr>
        <w:t xml:space="preserve"> </w:t>
      </w:r>
      <w:r w:rsidR="00D86990" w:rsidRPr="00D86990">
        <w:rPr>
          <w:b/>
        </w:rPr>
        <w:t>D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A. </w:t>
      </w:r>
      <m:oMath>
        <m:r>
          <m:rPr>
            <m:sty m:val="p"/>
          </m:rPr>
          <w:rPr>
            <w:rFonts w:ascii="Cambria Math" w:hAnsi="Cambria Math"/>
          </w:rPr>
          <m:t>max⁡(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6B2F2C">
        <w:t>一定是可采纳的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B. </w:t>
      </w:r>
      <m:oMath>
        <m:r>
          <m:rPr>
            <m:sty m:val="p"/>
          </m:rPr>
          <w:rPr>
            <w:rFonts w:ascii="Cambria Math" w:hAnsi="Cambria Math"/>
          </w:rPr>
          <m:t>min⁡(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6B2F2C">
        <w:t>一定是可采纳的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C.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)/2</m:t>
        </m:r>
      </m:oMath>
      <w:r w:rsidRPr="006B2F2C">
        <w:t>一定是可采纳的</w:t>
      </w:r>
    </w:p>
    <w:p w:rsidR="006B2F2C" w:rsidRDefault="006B2F2C" w:rsidP="006B2F2C">
      <w:pPr>
        <w:spacing w:line="360" w:lineRule="auto"/>
        <w:contextualSpacing/>
        <w:mirrorIndents/>
      </w:pPr>
      <w:r w:rsidRPr="00E776C9">
        <w:t xml:space="preserve">D. </w:t>
      </w:r>
      <m:oMath>
        <m:r>
          <m:rPr>
            <m:sty m:val="p"/>
          </m:rPr>
          <w:rPr>
            <w:rFonts w:ascii="Cambria Math" w:hAnsi="Cambria Math"/>
          </w:rPr>
          <m:t>max⁡(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E776C9">
        <w:t>一定是一致的</w:t>
      </w:r>
    </w:p>
    <w:p w:rsidR="00E776C9" w:rsidRPr="006B2F2C" w:rsidRDefault="00E776C9" w:rsidP="006B2F2C">
      <w:pPr>
        <w:spacing w:line="360" w:lineRule="auto"/>
        <w:contextualSpacing/>
        <w:mirrorIndents/>
      </w:pP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7. </w:t>
      </w:r>
      <w:r w:rsidRPr="006B2F2C">
        <w:t>什么情况下一致代价搜索和宽度优先搜索是等价的？</w:t>
      </w:r>
      <w:r w:rsidR="00D86990">
        <w:rPr>
          <w:rFonts w:hint="eastAsia"/>
        </w:rPr>
        <w:t xml:space="preserve"> </w:t>
      </w:r>
      <w:r w:rsidR="00D86990" w:rsidRPr="00D86990">
        <w:rPr>
          <w:b/>
        </w:rPr>
        <w:t>C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A. </w:t>
      </w:r>
      <w:r w:rsidRPr="006B2F2C">
        <w:t>所有边的代价为</w:t>
      </w:r>
      <w:r w:rsidRPr="006B2F2C">
        <w:t>0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B. </w:t>
      </w:r>
      <w:r w:rsidRPr="006B2F2C">
        <w:t>所有边的代价大于</w:t>
      </w:r>
      <w:r w:rsidRPr="006B2F2C">
        <w:t>0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D53AB1">
        <w:t xml:space="preserve">C. </w:t>
      </w:r>
      <w:r w:rsidRPr="00D53AB1">
        <w:t>所有边的代价都为同一个正数</w:t>
      </w:r>
      <w:r w:rsidRPr="00D53AB1">
        <w:t xml:space="preserve"> 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D. </w:t>
      </w:r>
      <w:r w:rsidRPr="006B2F2C">
        <w:t>所有边的代价都为同一个负数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lastRenderedPageBreak/>
        <w:t xml:space="preserve">8. </w:t>
      </w:r>
      <w:r w:rsidRPr="006B2F2C">
        <w:t>假设有一个</w:t>
      </w:r>
      <w:r w:rsidRPr="006B2F2C">
        <w:t>MDP</w:t>
      </w:r>
      <w:r w:rsidRPr="006B2F2C">
        <w:t>，其状态空间为</w:t>
      </w:r>
      <m:oMath>
        <m:r>
          <w:rPr>
            <w:rFonts w:ascii="Cambria Math" w:hAnsi="Cambria Math"/>
          </w:rPr>
          <m:t>S</m:t>
        </m:r>
      </m:oMath>
      <w:r w:rsidRPr="006B2F2C">
        <w:t>，动作空间为</w:t>
      </w:r>
      <m:oMath>
        <m:r>
          <w:rPr>
            <w:rFonts w:ascii="Cambria Math" w:hAnsi="Cambria Math"/>
          </w:rPr>
          <m:t>A</m:t>
        </m:r>
      </m:oMath>
      <w:r w:rsidRPr="006B2F2C">
        <w:t>，回报函数为</w:t>
      </w:r>
      <m:oMath>
        <m:r>
          <w:rPr>
            <w:rFonts w:ascii="Cambria Math" w:hAnsi="Cambria Math"/>
          </w:rPr>
          <m:t>R(s,a,s')</m:t>
        </m:r>
      </m:oMath>
      <w:r w:rsidRPr="006B2F2C">
        <w:t>，折扣因子为</w:t>
      </w:r>
      <m:oMath>
        <m:r>
          <w:rPr>
            <w:rFonts w:ascii="Cambria Math" w:hAnsi="Cambria Math"/>
          </w:rPr>
          <m:t>γ</m:t>
        </m:r>
      </m:oMath>
      <w:r w:rsidRPr="006B2F2C">
        <w:t>。我们的最终目标是学习一个策略用于现实世界中。然而我们只有仿真软件，并且仿真软件的转移模型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sim</m:t>
            </m:r>
          </m:sub>
        </m:sSub>
        <m:r>
          <w:rPr>
            <w:rFonts w:ascii="Cambria Math" w:hAnsi="Cambria Math"/>
          </w:rPr>
          <m:t>(s,a,s')</m:t>
        </m:r>
      </m:oMath>
      <w:r w:rsidRPr="006B2F2C">
        <w:t>与真实</w:t>
      </w:r>
      <w:r w:rsidR="00D53AB1">
        <w:rPr>
          <w:rFonts w:hint="eastAsia"/>
        </w:rPr>
        <w:t>世界</w:t>
      </w:r>
      <w:r w:rsidRPr="006B2F2C">
        <w:t>的转移模型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real</m:t>
            </m:r>
          </m:sub>
        </m:sSub>
        <m:r>
          <w:rPr>
            <w:rFonts w:ascii="Cambria Math" w:hAnsi="Cambria Math"/>
          </w:rPr>
          <m:t>(s,a,s')</m:t>
        </m:r>
      </m:oMath>
      <w:r w:rsidRPr="006B2F2C">
        <w:t>不相同。假设我们只能从仿真软件得到样本，则以下哪一条更新公式可以学习到针对真实机器人的策略？</w:t>
      </w:r>
      <w:r w:rsidR="00D86990">
        <w:rPr>
          <w:rFonts w:hint="eastAsia"/>
        </w:rPr>
        <w:t xml:space="preserve"> </w:t>
      </w:r>
      <w:r w:rsidR="00D86990" w:rsidRPr="00D86990">
        <w:rPr>
          <w:b/>
        </w:rPr>
        <w:t>C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A.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  <m:r>
          <w:rPr>
            <w:rFonts w:ascii="Cambria Math" w:hAnsi="Cambria Math"/>
          </w:rPr>
          <m:t>←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 a</m:t>
            </m:r>
          </m:e>
        </m:d>
        <m:r>
          <w:rPr>
            <w:rFonts w:ascii="Cambria Math" w:hAnsi="Cambria Math"/>
          </w:rPr>
          <m:t>+α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sim</m:t>
            </m:r>
          </m:sub>
        </m:sSub>
        <m:r>
          <w:rPr>
            <w:rFonts w:ascii="Cambria Math" w:hAnsi="Cambria Math"/>
          </w:rPr>
          <m:t>(s,a,s')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r+γ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a'</m:t>
                    </m:r>
                  </m:lim>
                </m:limLow>
              </m:fName>
              <m:e>
                <m:r>
                  <w:rPr>
                    <w:rFonts w:ascii="Cambria Math" w:hAnsi="Cambria Math"/>
                  </w:rPr>
                  <m:t>Q(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 a')</m:t>
                </m:r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</m:oMath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B.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  <m:r>
          <w:rPr>
            <w:rFonts w:ascii="Cambria Math" w:hAnsi="Cambria Math"/>
          </w:rPr>
          <m:t>←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 a</m:t>
            </m:r>
          </m:e>
        </m:d>
        <m:r>
          <w:rPr>
            <w:rFonts w:ascii="Cambria Math" w:hAnsi="Cambria Math"/>
          </w:rPr>
          <m:t>+α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real</m:t>
            </m:r>
          </m:sub>
        </m:sSub>
        <m:r>
          <w:rPr>
            <w:rFonts w:ascii="Cambria Math" w:hAnsi="Cambria Math"/>
          </w:rPr>
          <m:t>(s,a,s')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r+γ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a'</m:t>
                    </m:r>
                  </m:lim>
                </m:limLow>
              </m:fName>
              <m:e>
                <m:r>
                  <w:rPr>
                    <w:rFonts w:ascii="Cambria Math" w:hAnsi="Cambria Math"/>
                  </w:rPr>
                  <m:t>Q(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 a')</m:t>
                </m:r>
              </m:e>
            </m:func>
          </m:e>
        </m:d>
      </m:oMath>
    </w:p>
    <w:p w:rsidR="006B2F2C" w:rsidRPr="006B2F2C" w:rsidRDefault="006B2F2C" w:rsidP="006B2F2C">
      <w:pPr>
        <w:spacing w:line="360" w:lineRule="auto"/>
        <w:contextualSpacing/>
        <w:mirrorIndents/>
      </w:pPr>
      <w:r w:rsidRPr="00645753">
        <w:t xml:space="preserve">C.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  <m:r>
          <w:rPr>
            <w:rFonts w:ascii="Cambria Math" w:hAnsi="Cambria Math"/>
          </w:rPr>
          <m:t>←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 a</m:t>
            </m:r>
          </m:e>
        </m:d>
        <m:r>
          <w:rPr>
            <w:rFonts w:ascii="Cambria Math" w:hAnsi="Cambria Math"/>
          </w:rPr>
          <m:t>+α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real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s,a,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sim</m:t>
                </m:r>
              </m:sub>
            </m:sSub>
            <m:r>
              <w:rPr>
                <w:rFonts w:ascii="Cambria Math" w:hAnsi="Cambria Math"/>
              </w:rPr>
              <m:t>(s,a,s')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r+γ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a'</m:t>
                    </m:r>
                  </m:lim>
                </m:limLow>
              </m:fName>
              <m:e>
                <m:r>
                  <w:rPr>
                    <w:rFonts w:ascii="Cambria Math" w:hAnsi="Cambria Math"/>
                  </w:rPr>
                  <m:t>Q(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 a')</m:t>
                </m:r>
              </m:e>
            </m:func>
          </m:e>
        </m:d>
      </m:oMath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D.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  <m:r>
          <w:rPr>
            <w:rFonts w:ascii="Cambria Math" w:hAnsi="Cambria Math"/>
          </w:rPr>
          <m:t>←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 a</m:t>
            </m:r>
          </m:e>
        </m:d>
        <m:r>
          <w:rPr>
            <w:rFonts w:ascii="Cambria Math" w:hAnsi="Cambria Math"/>
          </w:rPr>
          <m:t>+α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sim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s,a,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real</m:t>
                </m:r>
              </m:sub>
            </m:sSub>
            <m:r>
              <w:rPr>
                <w:rFonts w:ascii="Cambria Math" w:hAnsi="Cambria Math"/>
              </w:rPr>
              <m:t>(s,a,s')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r+γ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a'</m:t>
                    </m:r>
                  </m:lim>
                </m:limLow>
              </m:fName>
              <m:e>
                <m:r>
                  <w:rPr>
                    <w:rFonts w:ascii="Cambria Math" w:hAnsi="Cambria Math"/>
                  </w:rPr>
                  <m:t>Q(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 a')</m:t>
                </m:r>
              </m:e>
            </m:func>
          </m:e>
        </m:d>
      </m:oMath>
    </w:p>
    <w:p w:rsidR="006B2F2C" w:rsidRPr="006B2F2C" w:rsidRDefault="006B2F2C" w:rsidP="006B2F2C">
      <w:pPr>
        <w:spacing w:line="360" w:lineRule="auto"/>
        <w:contextualSpacing/>
        <w:mirrorIndents/>
      </w:pPr>
    </w:p>
    <w:p w:rsidR="006B2F2C" w:rsidRDefault="006B2F2C" w:rsidP="006B2F2C">
      <w:pPr>
        <w:spacing w:line="360" w:lineRule="auto"/>
        <w:contextualSpacing/>
        <w:mirrorIndents/>
      </w:pPr>
      <w:r w:rsidRPr="006B2F2C">
        <w:t xml:space="preserve">9. </w:t>
      </w:r>
      <w:r w:rsidRPr="006B2F2C">
        <w:t>考虑</w:t>
      </w:r>
      <w:r w:rsidRPr="006B2F2C">
        <w:t>3</w:t>
      </w:r>
      <w:r w:rsidRPr="006B2F2C">
        <w:t>人博弈树，</w:t>
      </w:r>
      <w:r w:rsidRPr="006B2F2C">
        <w:t>3</w:t>
      </w:r>
      <w:r w:rsidRPr="006B2F2C">
        <w:t>个玩家分别为小红、小黄和小兰，三人都是理性玩家，博弈树如下图所示，最终博弈结果是哪个结点？</w:t>
      </w:r>
      <w:r w:rsidR="00F62A58">
        <w:rPr>
          <w:rFonts w:hint="eastAsia"/>
        </w:rPr>
        <w:t>注：叶子结点的效用分别属于小红、小黄和小兰。</w:t>
      </w:r>
      <w:r w:rsidR="00D86990" w:rsidRPr="00D86990">
        <w:rPr>
          <w:rFonts w:hint="eastAsia"/>
          <w:b/>
        </w:rPr>
        <w:t xml:space="preserve"> </w:t>
      </w:r>
      <w:r w:rsidR="00D86990" w:rsidRPr="00D86990">
        <w:rPr>
          <w:b/>
        </w:rPr>
        <w:t>A</w:t>
      </w:r>
    </w:p>
    <w:p w:rsidR="002F5796" w:rsidRPr="006B2F2C" w:rsidRDefault="002F5796" w:rsidP="002F5796">
      <w:pPr>
        <w:spacing w:line="360" w:lineRule="auto"/>
        <w:contextualSpacing/>
        <w:mirrorIndents/>
        <w:jc w:val="center"/>
      </w:pPr>
      <w:r>
        <w:rPr>
          <w:noProof/>
        </w:rPr>
        <w:drawing>
          <wp:inline distT="0" distB="0" distL="0" distR="0" wp14:anchorId="360B2B2D" wp14:editId="2579C533">
            <wp:extent cx="2630883" cy="1586575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3211" cy="159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5B29D1">
        <w:t>A. (8, 2, -10)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>B. (-10, 0, 10)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>C. (-9, 4, 5)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>D. (-2, 8, 6)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rPr>
          <w:highlight w:val="green"/>
        </w:rPr>
        <w:t xml:space="preserve">    </w:t>
      </w:r>
    </w:p>
    <w:p w:rsidR="006B2F2C" w:rsidRPr="006B2F2C" w:rsidRDefault="006B2F2C" w:rsidP="006B2F2C">
      <w:pPr>
        <w:spacing w:line="360" w:lineRule="auto"/>
        <w:contextualSpacing/>
        <w:mirrorIndents/>
      </w:pPr>
      <w:r w:rsidRPr="006B2F2C">
        <w:t xml:space="preserve">10. </w:t>
      </w:r>
      <w:r w:rsidRPr="006B2F2C">
        <w:t>下图为利用</w:t>
      </w:r>
      <w:r w:rsidR="00065C9B">
        <w:rPr>
          <w:rFonts w:hint="eastAsia"/>
        </w:rPr>
        <w:t>K</w:t>
      </w:r>
      <w:r w:rsidRPr="006B2F2C">
        <w:t>-means</w:t>
      </w:r>
      <w:r w:rsidRPr="006B2F2C">
        <w:t>算法对点</w:t>
      </w:r>
      <m:oMath>
        <m:r>
          <w:rPr>
            <w:rFonts w:ascii="Cambria Math" w:hAnsi="Cambria Math"/>
          </w:rPr>
          <m:t>A,B,…,F</m:t>
        </m:r>
      </m:oMath>
      <w:r w:rsidRPr="006B2F2C">
        <w:t>进行聚类</w:t>
      </w:r>
      <w:r w:rsidR="00DC3B9B">
        <w:rPr>
          <w:rFonts w:hint="eastAsia"/>
        </w:rPr>
        <w:t>(</w:t>
      </w:r>
      <w:r w:rsidR="00DC3B9B">
        <w:t>clustering)</w:t>
      </w:r>
      <w:r w:rsidRPr="006B2F2C">
        <w:t>的示意图，其中</w:t>
      </w:r>
      <m:oMath>
        <m:r>
          <w:rPr>
            <w:rFonts w:ascii="Cambria Math" w:hAnsi="Cambria Math"/>
          </w:rPr>
          <m:t>P,Q</m:t>
        </m:r>
      </m:oMath>
      <w:r w:rsidRPr="006B2F2C">
        <w:t>为当前的聚类中心，距离函数定义如下：对于点</w:t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,B=(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6B2F2C">
        <w:t>，则距离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B2F2C">
        <w:t>。以下那个点会被分配</w:t>
      </w:r>
      <w:r w:rsidR="00DC3B9B">
        <w:rPr>
          <w:rFonts w:hint="eastAsia"/>
        </w:rPr>
        <w:t>到</w:t>
      </w:r>
      <w:r w:rsidRPr="006B2F2C">
        <w:t>以</w:t>
      </w:r>
      <m:oMath>
        <m:r>
          <w:rPr>
            <w:rFonts w:ascii="Cambria Math" w:hAnsi="Cambria Math"/>
          </w:rPr>
          <m:t>Q</m:t>
        </m:r>
      </m:oMath>
      <w:r w:rsidRPr="006B2F2C">
        <w:t>为中心的类？</w:t>
      </w:r>
      <w:r w:rsidR="00D86990">
        <w:rPr>
          <w:rFonts w:hint="eastAsia"/>
        </w:rPr>
        <w:t xml:space="preserve"> </w:t>
      </w:r>
      <w:r w:rsidR="00D86990" w:rsidRPr="00D86990">
        <w:rPr>
          <w:b/>
        </w:rPr>
        <w:t>A</w:t>
      </w:r>
    </w:p>
    <w:p w:rsidR="006B2F2C" w:rsidRPr="006B2F2C" w:rsidRDefault="006B2F2C" w:rsidP="00E20B50">
      <w:pPr>
        <w:spacing w:line="360" w:lineRule="auto"/>
        <w:contextualSpacing/>
        <w:mirrorIndents/>
        <w:jc w:val="center"/>
      </w:pPr>
      <w:r w:rsidRPr="006B2F2C">
        <w:rPr>
          <w:noProof/>
        </w:rPr>
        <w:lastRenderedPageBreak/>
        <w:drawing>
          <wp:inline distT="0" distB="0" distL="0" distR="0" wp14:anchorId="1EC16004" wp14:editId="7B8D2FFF">
            <wp:extent cx="2015616" cy="1665298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862" cy="1684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20B50" w:rsidRPr="006B2F2C" w:rsidRDefault="00E20B50" w:rsidP="00E20B50">
      <w:pPr>
        <w:spacing w:line="360" w:lineRule="auto"/>
        <w:contextualSpacing/>
        <w:mirrorIndents/>
      </w:pPr>
      <w:r w:rsidRPr="006B2F2C">
        <w:t xml:space="preserve">A. </w:t>
      </w:r>
      <m:oMath>
        <m:r>
          <w:rPr>
            <w:rFonts w:ascii="Cambria Math" w:hAnsi="Cambria Math"/>
          </w:rPr>
          <m:t>A</m:t>
        </m:r>
      </m:oMath>
    </w:p>
    <w:p w:rsidR="00E20B50" w:rsidRPr="006B2F2C" w:rsidRDefault="00E20B50" w:rsidP="00E20B50">
      <w:pPr>
        <w:spacing w:line="360" w:lineRule="auto"/>
        <w:contextualSpacing/>
        <w:mirrorIndents/>
      </w:pPr>
      <w:r w:rsidRPr="006B2F2C">
        <w:t xml:space="preserve">B. </w:t>
      </w:r>
      <m:oMath>
        <m:r>
          <w:rPr>
            <w:rFonts w:ascii="Cambria Math" w:hAnsi="Cambria Math"/>
          </w:rPr>
          <m:t>B</m:t>
        </m:r>
      </m:oMath>
    </w:p>
    <w:p w:rsidR="00E20B50" w:rsidRPr="006B2F2C" w:rsidRDefault="00E20B50" w:rsidP="00E20B50">
      <w:pPr>
        <w:spacing w:line="360" w:lineRule="auto"/>
        <w:contextualSpacing/>
        <w:mirrorIndents/>
      </w:pPr>
      <w:r w:rsidRPr="0096310B">
        <w:t xml:space="preserve">C. </w:t>
      </w:r>
      <m:oMath>
        <m:r>
          <w:rPr>
            <w:rFonts w:ascii="Cambria Math" w:hAnsi="Cambria Math"/>
          </w:rPr>
          <m:t>C</m:t>
        </m:r>
      </m:oMath>
      <w:r w:rsidRPr="0096310B">
        <w:t xml:space="preserve"> </w:t>
      </w:r>
    </w:p>
    <w:p w:rsidR="00E20B50" w:rsidRDefault="00E20B50" w:rsidP="00E20B50">
      <w:pPr>
        <w:spacing w:line="360" w:lineRule="auto"/>
        <w:contextualSpacing/>
        <w:mirrorIndents/>
      </w:pPr>
      <w:r w:rsidRPr="006B2F2C">
        <w:t xml:space="preserve">D. </w:t>
      </w:r>
      <m:oMath>
        <m:r>
          <w:rPr>
            <w:rFonts w:ascii="Cambria Math" w:hAnsi="Cambria Math"/>
          </w:rPr>
          <m:t>D</m:t>
        </m:r>
      </m:oMath>
    </w:p>
    <w:p w:rsidR="004C514B" w:rsidRPr="009412D6" w:rsidRDefault="004C514B" w:rsidP="0081677C">
      <w:pPr>
        <w:rPr>
          <w:b/>
          <w:sz w:val="28"/>
          <w:szCs w:val="28"/>
        </w:rPr>
      </w:pPr>
    </w:p>
    <w:p w:rsidR="0081677C" w:rsidRDefault="0081677C" w:rsidP="0081677C">
      <w:pPr>
        <w:spacing w:line="360" w:lineRule="auto"/>
        <w:rPr>
          <w:b/>
          <w:sz w:val="28"/>
          <w:szCs w:val="28"/>
        </w:rPr>
      </w:pPr>
      <w:r w:rsidRPr="009412D6">
        <w:rPr>
          <w:b/>
          <w:sz w:val="28"/>
          <w:szCs w:val="28"/>
        </w:rPr>
        <w:t>二、判断题（每小题</w:t>
      </w:r>
      <w:r w:rsidRPr="009412D6">
        <w:rPr>
          <w:b/>
          <w:sz w:val="28"/>
          <w:szCs w:val="28"/>
        </w:rPr>
        <w:t>1</w:t>
      </w:r>
      <w:r w:rsidR="004E5032">
        <w:rPr>
          <w:b/>
          <w:sz w:val="28"/>
          <w:szCs w:val="28"/>
        </w:rPr>
        <w:t>.5</w:t>
      </w:r>
      <w:r w:rsidRPr="009412D6">
        <w:rPr>
          <w:b/>
          <w:sz w:val="28"/>
          <w:szCs w:val="28"/>
        </w:rPr>
        <w:t>分，共</w:t>
      </w:r>
      <w:r w:rsidRPr="009412D6">
        <w:rPr>
          <w:b/>
          <w:sz w:val="28"/>
          <w:szCs w:val="28"/>
        </w:rPr>
        <w:t>1</w:t>
      </w:r>
      <w:r w:rsidR="002C4AE5">
        <w:rPr>
          <w:b/>
          <w:sz w:val="28"/>
          <w:szCs w:val="28"/>
        </w:rPr>
        <w:t>5</w:t>
      </w:r>
      <w:r w:rsidRPr="009412D6">
        <w:rPr>
          <w:b/>
          <w:sz w:val="28"/>
          <w:szCs w:val="28"/>
        </w:rPr>
        <w:t>分）</w:t>
      </w:r>
    </w:p>
    <w:p w:rsidR="00AC72BD" w:rsidRPr="008C33E6" w:rsidRDefault="00AC72BD" w:rsidP="0081677C">
      <w:pPr>
        <w:spacing w:line="360" w:lineRule="auto"/>
        <w:rPr>
          <w:bCs/>
        </w:rPr>
      </w:pPr>
      <w:r w:rsidRPr="008C33E6">
        <w:rPr>
          <w:rFonts w:hint="eastAsia"/>
          <w:bCs/>
        </w:rPr>
        <w:t>注：正确：</w:t>
      </w:r>
      <m:oMath>
        <m:r>
          <w:rPr>
            <w:rFonts w:ascii="Cambria Math" w:hAnsi="Cambria Math"/>
          </w:rPr>
          <m:t>√</m:t>
        </m:r>
      </m:oMath>
      <w:r w:rsidR="008C33E6" w:rsidRPr="008C33E6">
        <w:rPr>
          <w:rFonts w:hint="eastAsia"/>
          <w:bCs/>
        </w:rPr>
        <w:t>，错误：</w:t>
      </w:r>
      <m:oMath>
        <m:r>
          <w:rPr>
            <w:rFonts w:ascii="Cambria Math" w:hAnsi="Cambria Math"/>
          </w:rPr>
          <m:t>X</m:t>
        </m:r>
      </m:oMath>
    </w:p>
    <w:p w:rsidR="00803C85" w:rsidRPr="00652E38" w:rsidRDefault="00803C85" w:rsidP="00652E38">
      <w:pPr>
        <w:spacing w:line="360" w:lineRule="auto"/>
        <w:rPr>
          <w:bCs/>
        </w:rPr>
      </w:pPr>
      <w:r w:rsidRPr="00803C85">
        <w:t xml:space="preserve">1. </w:t>
      </w:r>
      <w:r w:rsidRPr="00803C85">
        <w:t>启发式函数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=1</m:t>
        </m:r>
      </m:oMath>
      <w:r w:rsidRPr="00803C85">
        <w:t>对于任何搜索问题都是可采纳</w:t>
      </w:r>
      <w:r w:rsidR="006045D0">
        <w:rPr>
          <w:rFonts w:hint="eastAsia"/>
        </w:rPr>
        <w:t>(</w:t>
      </w:r>
      <w:r w:rsidR="006045D0">
        <w:t>admissible)</w:t>
      </w:r>
      <w:r w:rsidRPr="00803C85">
        <w:t>的。</w:t>
      </w:r>
      <m:oMath>
        <m:r>
          <w:rPr>
            <w:rFonts w:ascii="Cambria Math" w:hAnsi="Cambria Math"/>
          </w:rPr>
          <m:t>X</m:t>
        </m:r>
      </m:oMath>
    </w:p>
    <w:p w:rsidR="00803C85" w:rsidRPr="00652E38" w:rsidRDefault="00803C85" w:rsidP="00652E38">
      <w:pPr>
        <w:spacing w:line="360" w:lineRule="auto"/>
        <w:rPr>
          <w:bCs/>
        </w:rPr>
      </w:pPr>
      <w:r w:rsidRPr="00803C85">
        <w:t>2. A*</w:t>
      </w:r>
      <w:proofErr w:type="gramStart"/>
      <w:r w:rsidRPr="00803C85">
        <w:t>算法是一种无信息</w:t>
      </w:r>
      <w:r w:rsidR="006045D0">
        <w:rPr>
          <w:rFonts w:hint="eastAsia"/>
        </w:rPr>
        <w:t>(</w:t>
      </w:r>
      <w:proofErr w:type="gramEnd"/>
      <w:r w:rsidR="006045D0">
        <w:t>Uninformed)</w:t>
      </w:r>
      <w:r w:rsidRPr="00803C85">
        <w:t>的搜索方法。</w:t>
      </w:r>
      <m:oMath>
        <m:r>
          <w:rPr>
            <w:rFonts w:ascii="Cambria Math" w:hAnsi="Cambria Math"/>
          </w:rPr>
          <m:t>X</m:t>
        </m:r>
      </m:oMath>
    </w:p>
    <w:p w:rsidR="00803C85" w:rsidRPr="00803C85" w:rsidRDefault="00803C85" w:rsidP="00803C85">
      <w:pPr>
        <w:spacing w:line="480" w:lineRule="auto"/>
      </w:pPr>
      <w:r w:rsidRPr="00803C85">
        <w:t xml:space="preserve">3. </w:t>
      </w:r>
      <w:r w:rsidRPr="00803C85">
        <w:t>深度优先搜索既不是完备的也不是最优的。</w:t>
      </w:r>
      <m:oMath>
        <m:r>
          <w:rPr>
            <w:rFonts w:ascii="Cambria Math" w:hAnsi="Cambria Math"/>
          </w:rPr>
          <m:t>√</m:t>
        </m:r>
      </m:oMath>
    </w:p>
    <w:p w:rsidR="00803C85" w:rsidRPr="00803C85" w:rsidRDefault="00803C85" w:rsidP="00803C85">
      <w:pPr>
        <w:spacing w:line="480" w:lineRule="auto"/>
      </w:pPr>
      <w:r w:rsidRPr="00803C85">
        <w:t xml:space="preserve">4. </w:t>
      </w:r>
      <w:r w:rsidRPr="00803C85">
        <w:t>贝叶斯网络是一个有向无环图。</w:t>
      </w:r>
      <m:oMath>
        <m:r>
          <w:rPr>
            <w:rFonts w:ascii="Cambria Math" w:hAnsi="Cambria Math"/>
          </w:rPr>
          <m:t>√</m:t>
        </m:r>
      </m:oMath>
    </w:p>
    <w:p w:rsidR="00803C85" w:rsidRPr="00803C85" w:rsidRDefault="00803C85" w:rsidP="00803C85">
      <w:pPr>
        <w:spacing w:line="480" w:lineRule="auto"/>
        <w:rPr>
          <w:lang/>
        </w:rPr>
      </w:pPr>
      <w:r w:rsidRPr="00803C85">
        <w:t xml:space="preserve">5. </w:t>
      </w:r>
      <w:proofErr w:type="gramStart"/>
      <w:r w:rsidRPr="00803C85">
        <w:t>当用期望最大搜索</w:t>
      </w:r>
      <w:r w:rsidR="00833ECD">
        <w:rPr>
          <w:rFonts w:hint="eastAsia"/>
        </w:rPr>
        <w:t>(</w:t>
      </w:r>
      <w:proofErr w:type="spellStart"/>
      <w:proofErr w:type="gramEnd"/>
      <w:r w:rsidR="00833ECD">
        <w:t>Expectimax</w:t>
      </w:r>
      <w:proofErr w:type="spellEnd"/>
      <w:r w:rsidR="00833ECD">
        <w:t>)</w:t>
      </w:r>
      <w:r w:rsidRPr="00803C85">
        <w:t>时，将所有叶子结点的值改为原值的</w:t>
      </w:r>
      <w:r w:rsidRPr="00803C85">
        <w:t>10</w:t>
      </w:r>
      <w:r w:rsidRPr="00803C85">
        <w:t>倍，得到的最优路径不变。</w:t>
      </w:r>
      <m:oMath>
        <m:r>
          <w:rPr>
            <w:rFonts w:ascii="Cambria Math" w:hAnsi="Cambria Math"/>
          </w:rPr>
          <m:t>√</m:t>
        </m:r>
      </m:oMath>
    </w:p>
    <w:p w:rsidR="00803C85" w:rsidRPr="00833ECD" w:rsidRDefault="00803C85" w:rsidP="00803C85">
      <w:pPr>
        <w:spacing w:line="480" w:lineRule="auto"/>
        <w:rPr>
          <w:lang/>
        </w:rPr>
      </w:pPr>
      <w:r w:rsidRPr="00833ECD">
        <w:rPr>
          <w:lang/>
        </w:rPr>
        <w:t xml:space="preserve">6. </w:t>
      </w:r>
      <w:r w:rsidRPr="00833ECD">
        <w:rPr>
          <w:lang/>
        </w:rPr>
        <w:t>合理偏好关系的单调性</w:t>
      </w:r>
      <w:r w:rsidR="00833ECD" w:rsidRPr="00833ECD">
        <w:rPr>
          <w:rFonts w:hint="eastAsia"/>
          <w:lang/>
        </w:rPr>
        <w:t>(</w:t>
      </w:r>
      <w:r w:rsidR="00833ECD" w:rsidRPr="00833ECD">
        <w:rPr>
          <w:lang/>
        </w:rPr>
        <w:t>Monotonicity)</w:t>
      </w:r>
      <w:r w:rsidRPr="00833ECD">
        <w:rPr>
          <w:lang/>
        </w:rPr>
        <w:t>是指，如果</w:t>
      </w:r>
      <w:r w:rsidR="00833ECD">
        <w:rPr>
          <w:rFonts w:hint="eastAsia"/>
          <w:lang/>
        </w:rPr>
        <w:t>智能体</w:t>
      </w:r>
      <w:r w:rsidRPr="00833ECD">
        <w:rPr>
          <w:lang/>
        </w:rPr>
        <w:t>偏好</w:t>
      </w:r>
      <m:oMath>
        <m:r>
          <w:rPr>
            <w:rFonts w:ascii="Cambria Math" w:hAnsi="Cambria Math"/>
            <w:lang/>
          </w:rPr>
          <m:t>A</m:t>
        </m:r>
      </m:oMath>
      <w:r w:rsidRPr="00833ECD">
        <w:rPr>
          <w:lang/>
        </w:rPr>
        <w:t>甚于</w:t>
      </w:r>
      <m:oMath>
        <m:r>
          <w:rPr>
            <w:rFonts w:ascii="Cambria Math" w:hAnsi="Cambria Math"/>
            <w:lang/>
          </w:rPr>
          <m:t>B</m:t>
        </m:r>
      </m:oMath>
      <w:r w:rsidRPr="00833ECD">
        <w:rPr>
          <w:lang/>
        </w:rPr>
        <w:t>，偏好</w:t>
      </w:r>
      <m:oMath>
        <m:r>
          <w:rPr>
            <w:rFonts w:ascii="Cambria Math" w:hAnsi="Cambria Math"/>
            <w:lang/>
          </w:rPr>
          <m:t>B</m:t>
        </m:r>
      </m:oMath>
      <w:r w:rsidRPr="00833ECD">
        <w:rPr>
          <w:lang/>
        </w:rPr>
        <w:t>甚于</w:t>
      </w:r>
      <m:oMath>
        <m:r>
          <w:rPr>
            <w:rFonts w:ascii="Cambria Math" w:hAnsi="Cambria Math"/>
            <w:lang/>
          </w:rPr>
          <m:t>C</m:t>
        </m:r>
      </m:oMath>
      <w:r w:rsidRPr="00833ECD">
        <w:rPr>
          <w:lang/>
        </w:rPr>
        <w:t>，那么该</w:t>
      </w:r>
      <w:r w:rsidR="00833ECD">
        <w:rPr>
          <w:rFonts w:hint="eastAsia"/>
          <w:lang/>
        </w:rPr>
        <w:t>智能体</w:t>
      </w:r>
      <w:r w:rsidRPr="00833ECD">
        <w:rPr>
          <w:lang/>
        </w:rPr>
        <w:t>一定偏好</w:t>
      </w:r>
      <m:oMath>
        <m:r>
          <w:rPr>
            <w:rFonts w:ascii="Cambria Math" w:hAnsi="Cambria Math"/>
            <w:lang/>
          </w:rPr>
          <m:t>A</m:t>
        </m:r>
      </m:oMath>
      <w:r w:rsidRPr="00833ECD">
        <w:rPr>
          <w:lang/>
        </w:rPr>
        <w:t>甚于</w:t>
      </w:r>
      <m:oMath>
        <m:r>
          <w:rPr>
            <w:rFonts w:ascii="Cambria Math" w:hAnsi="Cambria Math"/>
            <w:lang/>
          </w:rPr>
          <m:t>C</m:t>
        </m:r>
      </m:oMath>
      <w:r w:rsidRPr="00833ECD">
        <w:rPr>
          <w:lang/>
        </w:rPr>
        <w:t>。</w:t>
      </w:r>
      <m:oMath>
        <m:r>
          <w:rPr>
            <w:rFonts w:ascii="Cambria Math" w:hAnsi="Cambria Math"/>
          </w:rPr>
          <m:t>X</m:t>
        </m:r>
      </m:oMath>
    </w:p>
    <w:p w:rsidR="00803C85" w:rsidRPr="005A4FE9" w:rsidRDefault="00803C85" w:rsidP="00803C85">
      <w:pPr>
        <w:spacing w:line="480" w:lineRule="auto"/>
        <w:rPr>
          <w:lang/>
        </w:rPr>
      </w:pPr>
      <w:r w:rsidRPr="005A4FE9">
        <w:rPr>
          <w:lang/>
        </w:rPr>
        <w:t>7. A*</w:t>
      </w:r>
      <w:r w:rsidR="005A4FE9" w:rsidRPr="005A4FE9">
        <w:rPr>
          <w:rFonts w:hint="eastAsia"/>
          <w:lang/>
        </w:rPr>
        <w:t>图</w:t>
      </w:r>
      <w:r w:rsidRPr="005A4FE9">
        <w:rPr>
          <w:rFonts w:hint="eastAsia"/>
          <w:lang/>
        </w:rPr>
        <w:t>搜</w:t>
      </w:r>
      <w:r w:rsidRPr="005A4FE9">
        <w:rPr>
          <w:lang/>
        </w:rPr>
        <w:t>索算法扩展的节点数一定不比一致代价搜索多</w:t>
      </w:r>
      <w:r w:rsidR="00833ECD" w:rsidRPr="005A4FE9">
        <w:rPr>
          <w:rFonts w:hint="eastAsia"/>
          <w:lang/>
        </w:rPr>
        <w:t>.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√</m:t>
        </m:r>
      </m:oMath>
    </w:p>
    <w:p w:rsidR="00803C85" w:rsidRPr="00803C85" w:rsidRDefault="00803C85" w:rsidP="00803C85">
      <w:pPr>
        <w:spacing w:line="480" w:lineRule="auto"/>
      </w:pPr>
      <w:r w:rsidRPr="00803C85">
        <w:t xml:space="preserve">8. </w:t>
      </w:r>
      <w:r w:rsidRPr="00803C85">
        <w:t>对于一个</w:t>
      </w:r>
      <w:r w:rsidRPr="00803C85">
        <w:t>MDP</w:t>
      </w:r>
      <m:oMath>
        <m:r>
          <w:rPr>
            <w:rFonts w:ascii="Cambria Math" w:hAnsi="Cambria Math" w:hint="eastAsia"/>
          </w:rPr>
          <m:t>(</m:t>
        </m:r>
        <m:r>
          <w:rPr>
            <w:rFonts w:ascii="Cambria Math" w:hAnsi="Cambria Math"/>
          </w:rPr>
          <m:t>S, A, T, γ, R)</m:t>
        </m:r>
      </m:oMath>
      <w:r w:rsidRPr="00803C85">
        <w:t>，如果只改变奖励函数</w:t>
      </w:r>
      <m:oMath>
        <m:r>
          <w:rPr>
            <w:rFonts w:ascii="Cambria Math" w:hAnsi="Cambria Math"/>
          </w:rPr>
          <m:t>R</m:t>
        </m:r>
      </m:oMath>
      <w:r w:rsidRPr="00803C85">
        <w:t>，则最佳策略不会改变。</w:t>
      </w:r>
      <m:oMath>
        <m:r>
          <w:rPr>
            <w:rFonts w:ascii="Cambria Math" w:hAnsi="Cambria Math"/>
          </w:rPr>
          <m:t>X</m:t>
        </m:r>
      </m:oMath>
    </w:p>
    <w:p w:rsidR="00803C85" w:rsidRPr="00803C85" w:rsidRDefault="00803C85" w:rsidP="00803C85">
      <w:pPr>
        <w:spacing w:line="480" w:lineRule="auto"/>
      </w:pPr>
      <w:r w:rsidRPr="00803C85">
        <w:t xml:space="preserve">9. </w:t>
      </w:r>
      <w:r w:rsidRPr="00803C85">
        <w:t>如果折扣因子</w:t>
      </w:r>
      <m:oMath>
        <m:r>
          <m:rPr>
            <m:sty m:val="p"/>
          </m:rPr>
          <w:rPr>
            <w:rFonts w:ascii="Cambria Math" w:hAnsi="Cambria Math"/>
          </w:rPr>
          <m:t>0&lt;γ&lt;1</m:t>
        </m:r>
      </m:oMath>
      <w:r w:rsidRPr="00803C85">
        <w:t>，</w:t>
      </w:r>
      <w:proofErr w:type="gramStart"/>
      <w:r w:rsidRPr="00803C85">
        <w:t>则价值迭代</w:t>
      </w:r>
      <w:r w:rsidR="0049551D">
        <w:rPr>
          <w:rFonts w:hint="eastAsia"/>
        </w:rPr>
        <w:t>(</w:t>
      </w:r>
      <w:proofErr w:type="gramEnd"/>
      <w:r w:rsidR="0049551D">
        <w:t>value iteration)</w:t>
      </w:r>
      <w:r w:rsidRPr="00803C85">
        <w:t>一定收敛。</w:t>
      </w:r>
      <m:oMath>
        <m:r>
          <w:rPr>
            <w:rFonts w:ascii="Cambria Math" w:hAnsi="Cambria Math"/>
          </w:rPr>
          <m:t>√</m:t>
        </m:r>
      </m:oMath>
    </w:p>
    <w:p w:rsidR="00E173FF" w:rsidRPr="009412D6" w:rsidRDefault="00803C85" w:rsidP="00652E38">
      <w:pPr>
        <w:spacing w:line="480" w:lineRule="auto"/>
        <w:rPr>
          <w:b/>
          <w:bCs/>
        </w:rPr>
      </w:pPr>
      <w:r w:rsidRPr="00803C85">
        <w:t xml:space="preserve">10. </w:t>
      </w:r>
      <w:r w:rsidRPr="00803C85">
        <w:t>当使用</w:t>
      </w:r>
      <m:oMath>
        <m:r>
          <m:rPr>
            <m:sty m:val="p"/>
          </m:rPr>
          <w:rPr>
            <w:rFonts w:ascii="Cambria Math" w:hAnsi="Cambria Math"/>
          </w:rPr>
          <m:t>α-β</m:t>
        </m:r>
      </m:oMath>
      <w:r w:rsidRPr="00803C85">
        <w:t>剪枝时，节省的计算开销与节点扩展的顺序无关。</w:t>
      </w:r>
      <m:oMath>
        <m:r>
          <w:rPr>
            <w:rFonts w:ascii="Cambria Math" w:hAnsi="Cambria Math"/>
          </w:rPr>
          <m:t>X</m:t>
        </m:r>
      </m:oMath>
    </w:p>
    <w:p w:rsidR="00262DCB" w:rsidRPr="002C4AE5" w:rsidRDefault="00262DCB" w:rsidP="00262DCB">
      <w:pPr>
        <w:spacing w:line="360" w:lineRule="auto"/>
      </w:pPr>
      <w:r w:rsidRPr="002C4AE5">
        <w:lastRenderedPageBreak/>
        <w:t>三、</w:t>
      </w:r>
      <w:r w:rsidR="00BF46F4" w:rsidRPr="002C4AE5">
        <w:t>(1</w:t>
      </w:r>
      <w:r w:rsidR="00757C70">
        <w:t>5</w:t>
      </w:r>
      <w:r w:rsidR="00BF46F4" w:rsidRPr="002C4AE5">
        <w:t>分</w:t>
      </w:r>
      <w:r w:rsidR="00BF46F4" w:rsidRPr="002C4AE5">
        <w:t>)</w:t>
      </w:r>
      <w:r w:rsidRPr="002C4AE5">
        <w:t>考虑如下搜索问题。</w:t>
      </w:r>
      <m:oMath>
        <m:r>
          <w:rPr>
            <w:rFonts w:ascii="Cambria Math" w:hAnsi="Cambria Math"/>
          </w:rPr>
          <m:t>S</m:t>
        </m:r>
      </m:oMath>
      <w:r w:rsidRPr="002C4AE5">
        <w:t>是初始状态，</w:t>
      </w:r>
      <m:oMath>
        <m:r>
          <w:rPr>
            <w:rFonts w:ascii="Cambria Math" w:hAnsi="Cambria Math"/>
          </w:rPr>
          <m:t>G</m:t>
        </m:r>
      </m:oMath>
      <w:r w:rsidRPr="002C4AE5">
        <w:t>是目标状态。假设在同一深度</w:t>
      </w:r>
      <w:r w:rsidRPr="002C4AE5">
        <w:t>/</w:t>
      </w:r>
      <w:r w:rsidRPr="002C4AE5">
        <w:t>宽度下，按照字母顺序从边缘集中选择下一个要扩展的结点。</w:t>
      </w:r>
    </w:p>
    <w:p w:rsidR="004B4880" w:rsidRPr="009412D6" w:rsidRDefault="00BE2780" w:rsidP="00BE2780">
      <w:pPr>
        <w:jc w:val="center"/>
        <w:rPr>
          <w:b/>
          <w:bCs/>
          <w:sz w:val="36"/>
        </w:rPr>
      </w:pPr>
      <w:r w:rsidRPr="00BE2780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5CBC65CA" wp14:editId="46D30699">
            <wp:extent cx="2155804" cy="1437202"/>
            <wp:effectExtent l="0" t="0" r="381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595" cy="1464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B4880" w:rsidRPr="009412D6" w:rsidRDefault="004B4880">
      <w:pPr>
        <w:rPr>
          <w:b/>
          <w:bCs/>
        </w:rPr>
      </w:pPr>
    </w:p>
    <w:p w:rsidR="00BE2780" w:rsidRPr="001D5219" w:rsidRDefault="00BE2780" w:rsidP="00BE2780">
      <w:pPr>
        <w:rPr>
          <w:b/>
        </w:rPr>
      </w:pPr>
      <w:r>
        <w:rPr>
          <w:rFonts w:hint="eastAsia"/>
        </w:rPr>
        <w:t>(</w:t>
      </w:r>
      <w:r>
        <w:t xml:space="preserve">1) </w:t>
      </w:r>
      <w:r w:rsidRPr="00BE2780">
        <w:rPr>
          <w:rFonts w:hint="eastAsia"/>
        </w:rPr>
        <w:t>使用宽度优先搜索会得到的路径是？</w:t>
      </w:r>
      <w:r w:rsidR="00652E38" w:rsidRPr="001D5219">
        <w:rPr>
          <w:rFonts w:hint="eastAsia"/>
          <w:b/>
        </w:rPr>
        <w:t>S</w:t>
      </w:r>
      <w:r w:rsidR="00652E38" w:rsidRPr="001D5219">
        <w:rPr>
          <w:b/>
        </w:rPr>
        <w:sym w:font="Wingdings" w:char="F0E0"/>
      </w:r>
      <w:r w:rsidR="00652E38" w:rsidRPr="001D5219">
        <w:rPr>
          <w:b/>
        </w:rPr>
        <w:t>G</w:t>
      </w:r>
    </w:p>
    <w:p w:rsidR="00BE2780" w:rsidRPr="001D5219" w:rsidRDefault="00BE2780" w:rsidP="00BE2780">
      <w:pPr>
        <w:rPr>
          <w:b/>
        </w:rPr>
      </w:pPr>
      <w:r>
        <w:rPr>
          <w:rFonts w:hint="eastAsia"/>
        </w:rPr>
        <w:t>(</w:t>
      </w:r>
      <w:r>
        <w:t xml:space="preserve">2) </w:t>
      </w:r>
      <w:r w:rsidRPr="00BE2780">
        <w:rPr>
          <w:rFonts w:hint="eastAsia"/>
        </w:rPr>
        <w:t>使用深度优先搜索会得到的路径是？</w:t>
      </w:r>
      <w:r w:rsidR="00652E38" w:rsidRPr="001D5219">
        <w:rPr>
          <w:rFonts w:hint="eastAsia"/>
          <w:b/>
        </w:rPr>
        <w:t>S</w:t>
      </w:r>
      <w:r w:rsidR="00652E38" w:rsidRPr="001D5219">
        <w:rPr>
          <w:b/>
        </w:rPr>
        <w:sym w:font="Wingdings" w:char="F0E0"/>
      </w:r>
      <w:r w:rsidR="00652E38" w:rsidRPr="001D5219">
        <w:rPr>
          <w:b/>
        </w:rPr>
        <w:t>A</w:t>
      </w:r>
      <w:r w:rsidR="00652E38" w:rsidRPr="001D5219">
        <w:rPr>
          <w:b/>
        </w:rPr>
        <w:sym w:font="Wingdings" w:char="F0E0"/>
      </w:r>
      <w:r w:rsidR="00652E38" w:rsidRPr="001D5219">
        <w:rPr>
          <w:b/>
        </w:rPr>
        <w:t>B</w:t>
      </w:r>
      <w:r w:rsidR="00652E38" w:rsidRPr="001D5219">
        <w:rPr>
          <w:b/>
        </w:rPr>
        <w:sym w:font="Wingdings" w:char="F0E0"/>
      </w:r>
      <w:r w:rsidR="00652E38" w:rsidRPr="001D5219">
        <w:rPr>
          <w:b/>
        </w:rPr>
        <w:t>D</w:t>
      </w:r>
      <w:r w:rsidR="00652E38" w:rsidRPr="001D5219">
        <w:rPr>
          <w:b/>
        </w:rPr>
        <w:sym w:font="Wingdings" w:char="F0E0"/>
      </w:r>
      <w:r w:rsidR="00652E38" w:rsidRPr="001D5219">
        <w:rPr>
          <w:b/>
        </w:rPr>
        <w:t>G</w:t>
      </w:r>
    </w:p>
    <w:p w:rsidR="00917FCD" w:rsidRPr="001D5219" w:rsidRDefault="00BE2780" w:rsidP="00BE2780">
      <w:pPr>
        <w:rPr>
          <w:b/>
        </w:rPr>
      </w:pPr>
      <w:r>
        <w:rPr>
          <w:rFonts w:hint="eastAsia"/>
        </w:rPr>
        <w:t>(</w:t>
      </w:r>
      <w:r>
        <w:t xml:space="preserve">3) </w:t>
      </w:r>
      <w:r w:rsidRPr="00BE2780">
        <w:rPr>
          <w:rFonts w:hint="eastAsia"/>
        </w:rPr>
        <w:t>使用一致代价搜索会得到的路径是？</w:t>
      </w:r>
      <w:r w:rsidR="00652E38" w:rsidRPr="001D5219">
        <w:rPr>
          <w:rFonts w:hint="eastAsia"/>
          <w:b/>
        </w:rPr>
        <w:t>S</w:t>
      </w:r>
      <w:r w:rsidR="00652E38" w:rsidRPr="001D5219">
        <w:rPr>
          <w:b/>
        </w:rPr>
        <w:sym w:font="Wingdings" w:char="F0E0"/>
      </w:r>
      <w:r w:rsidR="00652E38" w:rsidRPr="001D5219">
        <w:rPr>
          <w:b/>
        </w:rPr>
        <w:t>A</w:t>
      </w:r>
      <w:r w:rsidR="00652E38" w:rsidRPr="001D5219">
        <w:rPr>
          <w:b/>
        </w:rPr>
        <w:sym w:font="Wingdings" w:char="F0E0"/>
      </w:r>
      <w:r w:rsidR="00652E38" w:rsidRPr="001D5219">
        <w:rPr>
          <w:b/>
        </w:rPr>
        <w:t>C</w:t>
      </w:r>
      <w:r w:rsidR="00652E38" w:rsidRPr="001D5219">
        <w:rPr>
          <w:b/>
        </w:rPr>
        <w:sym w:font="Wingdings" w:char="F0E0"/>
      </w:r>
      <w:r w:rsidR="00652E38" w:rsidRPr="001D5219">
        <w:rPr>
          <w:b/>
        </w:rPr>
        <w:t>G</w:t>
      </w:r>
    </w:p>
    <w:p w:rsidR="00D97FFB" w:rsidRDefault="00D97FFB" w:rsidP="00BE2780"/>
    <w:p w:rsidR="00D97FFB" w:rsidRDefault="00D97FFB" w:rsidP="00BE2780"/>
    <w:p w:rsidR="00D97FFB" w:rsidRDefault="00D97FFB" w:rsidP="00BE2780"/>
    <w:p w:rsidR="00D97FFB" w:rsidRDefault="00D97FFB" w:rsidP="00BE2780"/>
    <w:p w:rsidR="00D97FFB" w:rsidRDefault="00D97FFB" w:rsidP="00BE2780"/>
    <w:p w:rsidR="00D97FFB" w:rsidRDefault="00D97FFB" w:rsidP="00BE2780"/>
    <w:p w:rsidR="0039479B" w:rsidRDefault="0039479B" w:rsidP="00BE2780"/>
    <w:p w:rsidR="0039479B" w:rsidRDefault="00E60A40" w:rsidP="0039479B">
      <w:pPr>
        <w:spacing w:line="360" w:lineRule="auto"/>
        <w:rPr>
          <w:rFonts w:ascii="微软雅黑" w:eastAsia="微软雅黑" w:hAnsi="微软雅黑"/>
        </w:rPr>
      </w:pPr>
      <w:r>
        <w:rPr>
          <w:rFonts w:ascii="宋体" w:hAnsi="宋体" w:hint="eastAsia"/>
        </w:rPr>
        <w:t>四</w:t>
      </w:r>
      <w:r w:rsidR="0039479B" w:rsidRPr="0039479B">
        <w:rPr>
          <w:rFonts w:ascii="宋体" w:hAnsi="宋体" w:hint="eastAsia"/>
        </w:rPr>
        <w:t>、</w:t>
      </w:r>
      <w:r w:rsidR="00BF46F4" w:rsidRPr="002C4AE5">
        <w:t>(</w:t>
      </w:r>
      <w:r w:rsidR="00326056">
        <w:t>7</w:t>
      </w:r>
      <w:r w:rsidR="00BF46F4" w:rsidRPr="002C4AE5">
        <w:t>分</w:t>
      </w:r>
      <w:r w:rsidR="00BF46F4" w:rsidRPr="002C4AE5">
        <w:t>)</w:t>
      </w:r>
      <w:r w:rsidR="0039479B" w:rsidRPr="0039479B">
        <w:rPr>
          <w:rFonts w:ascii="宋体" w:hAnsi="宋体" w:hint="eastAsia"/>
        </w:rPr>
        <w:t>一个</w:t>
      </w:r>
      <w:r w:rsidR="0039479B">
        <w:rPr>
          <w:rFonts w:ascii="宋体" w:hAnsi="宋体" w:hint="eastAsia"/>
        </w:rPr>
        <w:t>约束满足问题</w:t>
      </w:r>
      <w:r w:rsidR="0039479B" w:rsidRPr="0039479B">
        <w:t>(CSP</w:t>
      </w:r>
      <w:r w:rsidR="0039479B">
        <w:t>)</w:t>
      </w:r>
      <w:r w:rsidR="0039479B" w:rsidRPr="0039479B">
        <w:rPr>
          <w:rFonts w:ascii="宋体" w:hAnsi="宋体" w:hint="eastAsia"/>
        </w:rPr>
        <w:t>中，有三个变量</w:t>
      </w:r>
      <m:oMath>
        <m:r>
          <w:rPr>
            <w:rFonts w:ascii="Cambria Math" w:hAnsi="Cambria Math"/>
          </w:rPr>
          <m:t>A, B, C</m:t>
        </m:r>
      </m:oMath>
      <w:r w:rsidR="0039479B" w:rsidRPr="0039479B">
        <w:rPr>
          <w:rFonts w:ascii="宋体" w:hAnsi="宋体" w:hint="eastAsia"/>
        </w:rPr>
        <w:t>，</w:t>
      </w:r>
      <w:r w:rsidR="0039479B">
        <w:rPr>
          <w:rFonts w:ascii="宋体" w:hAnsi="宋体" w:hint="eastAsia"/>
        </w:rPr>
        <w:t>每个</w:t>
      </w:r>
      <w:r w:rsidR="0039479B" w:rsidRPr="0039479B">
        <w:rPr>
          <w:rFonts w:ascii="宋体" w:hAnsi="宋体" w:hint="eastAsia"/>
        </w:rPr>
        <w:t>变量的值域</w:t>
      </w:r>
      <w:r w:rsidR="0039479B">
        <w:rPr>
          <w:rFonts w:ascii="宋体" w:hAnsi="宋体" w:hint="eastAsia"/>
        </w:rPr>
        <w:t>都</w:t>
      </w:r>
      <w:r w:rsidR="0039479B" w:rsidRPr="0039479B">
        <w:rPr>
          <w:rFonts w:ascii="宋体" w:hAnsi="宋体" w:hint="eastAsia"/>
        </w:rPr>
        <w:t>为</w:t>
      </w:r>
      <m:oMath>
        <m:r>
          <m:rPr>
            <m:sty m:val="p"/>
          </m:rPr>
          <w:rPr>
            <w:rFonts w:ascii="Cambria Math" w:eastAsia="微软雅黑" w:hAnsi="Cambria Math"/>
          </w:rPr>
          <m:t>{1, 2, 3}</m:t>
        </m:r>
      </m:oMath>
      <w:r w:rsidR="0039479B" w:rsidRPr="0039479B">
        <w:rPr>
          <w:rFonts w:ascii="宋体" w:hAnsi="宋体" w:hint="eastAsia"/>
        </w:rPr>
        <w:t>。有如下约束：</w:t>
      </w:r>
    </w:p>
    <w:p w:rsidR="0039479B" w:rsidRDefault="00244C23" w:rsidP="0039479B">
      <w:pPr>
        <w:spacing w:line="360" w:lineRule="auto"/>
        <w:rPr>
          <w:rFonts w:ascii="微软雅黑" w:eastAsia="微软雅黑" w:hAnsi="微软雅黑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微软雅黑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微软雅黑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微软雅黑" w:hAnsi="Cambria Math"/>
                      </w:rPr>
                      <m:t>A≠B</m:t>
                    </m:r>
                  </m:e>
                </m:mr>
                <m:mr>
                  <m:e>
                    <m:r>
                      <w:rPr>
                        <w:rFonts w:ascii="Cambria Math" w:eastAsia="微软雅黑" w:hAnsi="Cambria Math"/>
                      </w:rPr>
                      <m:t>A≠C</m:t>
                    </m:r>
                  </m:e>
                </m:mr>
                <m:mr>
                  <m:e>
                    <m:r>
                      <w:rPr>
                        <w:rFonts w:ascii="Cambria Math" w:eastAsia="微软雅黑" w:hAnsi="Cambria Math"/>
                      </w:rPr>
                      <m:t>B&gt;C</m:t>
                    </m:r>
                  </m:e>
                </m:mr>
              </m:m>
            </m:e>
          </m:d>
        </m:oMath>
      </m:oMathPara>
    </w:p>
    <w:p w:rsidR="0039479B" w:rsidRPr="001569DF" w:rsidRDefault="0039479B" w:rsidP="0039479B">
      <w:pPr>
        <w:spacing w:line="360" w:lineRule="auto"/>
        <w:rPr>
          <w:rFonts w:ascii="微软雅黑" w:eastAsia="微软雅黑" w:hAnsi="微软雅黑"/>
          <w:i/>
        </w:rPr>
      </w:pPr>
      <w:r w:rsidRPr="0039479B">
        <w:t xml:space="preserve">(1)  </w:t>
      </w:r>
      <w:r w:rsidRPr="0039479B">
        <w:t>假设弧相容算法</w:t>
      </w:r>
      <w:r>
        <w:rPr>
          <w:rFonts w:hint="eastAsia"/>
        </w:rPr>
        <w:t>(</w:t>
      </w:r>
      <w:r>
        <w:t>Arc Consistency)</w:t>
      </w:r>
      <w:r w:rsidRPr="0039479B">
        <w:t>初始时，所有的弧都按照字母顺序放置在队列中</w:t>
      </w:r>
      <w:r>
        <w:rPr>
          <w:rFonts w:hint="eastAsia"/>
        </w:rPr>
        <w:t>(</w:t>
      </w:r>
      <w:r w:rsidRPr="0039479B">
        <w:t>如下所示</w:t>
      </w:r>
      <w:r>
        <w:rPr>
          <w:rFonts w:hint="eastAsia"/>
        </w:rPr>
        <w:t>)</w:t>
      </w:r>
      <w:r w:rsidRPr="0039479B">
        <w:t>。对于</w:t>
      </w:r>
      <m:oMath>
        <m:r>
          <w:rPr>
            <w:rFonts w:ascii="Cambria Math" w:hAnsi="Cambria Math"/>
          </w:rPr>
          <m:t>A→B</m:t>
        </m:r>
      </m:oMath>
      <w:r w:rsidRPr="0039479B">
        <w:t>，</w:t>
      </w:r>
      <m:oMath>
        <m:r>
          <w:rPr>
            <w:rFonts w:ascii="Cambria Math" w:hAnsi="Cambria Math"/>
          </w:rPr>
          <m:t>A</m:t>
        </m:r>
      </m:oMath>
      <w:r w:rsidRPr="0039479B">
        <w:t>是头部，</w:t>
      </w:r>
      <m:oMath>
        <m:r>
          <w:rPr>
            <w:rFonts w:ascii="Cambria Math" w:hAnsi="Cambria Math"/>
          </w:rPr>
          <m:t>B</m:t>
        </m:r>
      </m:oMath>
      <w:r w:rsidRPr="0039479B">
        <w:t>是尾部</w:t>
      </w:r>
      <w:r>
        <w:rPr>
          <w:rFonts w:hint="eastAsia"/>
        </w:rPr>
        <w:t>。</w:t>
      </w:r>
      <w:r w:rsidR="000C6810" w:rsidRPr="0039479B">
        <w:t>以</w:t>
      </w:r>
      <w:r w:rsidR="000C6810" w:rsidRPr="0039479B">
        <w:t>“</w:t>
      </w:r>
      <w:r w:rsidR="000C6810" w:rsidRPr="0039479B">
        <w:t>先入先出</w:t>
      </w:r>
      <w:r w:rsidR="000C6810" w:rsidRPr="0039479B">
        <w:t>”</w:t>
      </w:r>
      <w:r w:rsidR="000C6810">
        <w:rPr>
          <w:rFonts w:hint="eastAsia"/>
        </w:rPr>
        <w:t>(</w:t>
      </w:r>
      <w:r w:rsidR="000C6810" w:rsidRPr="0039479B">
        <w:t>First-in-first-out</w:t>
      </w:r>
      <w:r w:rsidR="000C6810">
        <w:rPr>
          <w:rFonts w:hint="eastAsia"/>
        </w:rPr>
        <w:t>)</w:t>
      </w:r>
      <w:r w:rsidR="000C6810" w:rsidRPr="0039479B">
        <w:t>的顺序处理队列里的弧。</w:t>
      </w:r>
    </w:p>
    <w:p w:rsidR="0039479B" w:rsidRDefault="0039479B" w:rsidP="0039479B">
      <w:pPr>
        <w:pStyle w:val="a9"/>
        <w:numPr>
          <w:ilvl w:val="0"/>
          <w:numId w:val="3"/>
        </w:numPr>
        <w:spacing w:line="360" w:lineRule="auto"/>
        <w:rPr>
          <w:rFonts w:ascii="微软雅黑" w:eastAsia="微软雅黑" w:hAnsi="微软雅黑"/>
          <w:i/>
        </w:rPr>
      </w:pPr>
      <m:oMath>
        <m:r>
          <w:rPr>
            <w:rFonts w:ascii="Cambria Math" w:eastAsia="微软雅黑" w:hAnsi="Cambria Math"/>
          </w:rPr>
          <m:t>A→B</m:t>
        </m:r>
      </m:oMath>
    </w:p>
    <w:p w:rsidR="0039479B" w:rsidRPr="00F363C6" w:rsidRDefault="0039479B" w:rsidP="0039479B">
      <w:pPr>
        <w:pStyle w:val="a9"/>
        <w:numPr>
          <w:ilvl w:val="0"/>
          <w:numId w:val="3"/>
        </w:numPr>
        <w:spacing w:line="360" w:lineRule="auto"/>
        <w:rPr>
          <w:rFonts w:ascii="微软雅黑" w:eastAsia="微软雅黑" w:hAnsi="微软雅黑"/>
          <w:i/>
        </w:rPr>
      </w:pPr>
      <m:oMath>
        <m:r>
          <w:rPr>
            <w:rFonts w:ascii="Cambria Math" w:eastAsia="微软雅黑" w:hAnsi="Cambria Math"/>
          </w:rPr>
          <m:t>A→C</m:t>
        </m:r>
      </m:oMath>
    </w:p>
    <w:p w:rsidR="0039479B" w:rsidRPr="00F363C6" w:rsidRDefault="0039479B" w:rsidP="0039479B">
      <w:pPr>
        <w:pStyle w:val="a9"/>
        <w:numPr>
          <w:ilvl w:val="0"/>
          <w:numId w:val="3"/>
        </w:numPr>
        <w:spacing w:line="360" w:lineRule="auto"/>
        <w:rPr>
          <w:rFonts w:ascii="微软雅黑" w:eastAsia="微软雅黑" w:hAnsi="微软雅黑"/>
          <w:i/>
        </w:rPr>
      </w:pPr>
      <w:bookmarkStart w:id="0" w:name="_Hlk106268829"/>
      <m:oMath>
        <m:r>
          <w:rPr>
            <w:rFonts w:ascii="Cambria Math" w:eastAsia="微软雅黑" w:hAnsi="Cambria Math"/>
          </w:rPr>
          <m:t>B→A</m:t>
        </m:r>
      </m:oMath>
    </w:p>
    <w:bookmarkEnd w:id="0"/>
    <w:p w:rsidR="0039479B" w:rsidRPr="00F363C6" w:rsidRDefault="0039479B" w:rsidP="0039479B">
      <w:pPr>
        <w:pStyle w:val="a9"/>
        <w:numPr>
          <w:ilvl w:val="0"/>
          <w:numId w:val="3"/>
        </w:numPr>
        <w:spacing w:line="360" w:lineRule="auto"/>
        <w:rPr>
          <w:rFonts w:ascii="微软雅黑" w:eastAsia="微软雅黑" w:hAnsi="微软雅黑"/>
          <w:i/>
        </w:rPr>
      </w:pPr>
      <m:oMath>
        <m:r>
          <w:rPr>
            <w:rFonts w:ascii="Cambria Math" w:eastAsia="微软雅黑" w:hAnsi="Cambria Math"/>
          </w:rPr>
          <m:t>B→C</m:t>
        </m:r>
      </m:oMath>
    </w:p>
    <w:p w:rsidR="0039479B" w:rsidRPr="00F363C6" w:rsidRDefault="0039479B" w:rsidP="0039479B">
      <w:pPr>
        <w:pStyle w:val="a9"/>
        <w:numPr>
          <w:ilvl w:val="0"/>
          <w:numId w:val="3"/>
        </w:numPr>
        <w:spacing w:line="360" w:lineRule="auto"/>
        <w:rPr>
          <w:rFonts w:ascii="微软雅黑" w:eastAsia="微软雅黑" w:hAnsi="微软雅黑"/>
          <w:i/>
        </w:rPr>
      </w:pPr>
      <m:oMath>
        <m:r>
          <w:rPr>
            <w:rFonts w:ascii="Cambria Math" w:eastAsia="微软雅黑" w:hAnsi="Cambria Math"/>
          </w:rPr>
          <m:t>C→A</m:t>
        </m:r>
      </m:oMath>
    </w:p>
    <w:p w:rsidR="0039479B" w:rsidRDefault="0039479B" w:rsidP="0039479B">
      <w:pPr>
        <w:pStyle w:val="a9"/>
        <w:numPr>
          <w:ilvl w:val="0"/>
          <w:numId w:val="3"/>
        </w:numPr>
        <w:spacing w:line="360" w:lineRule="auto"/>
        <w:rPr>
          <w:rFonts w:ascii="微软雅黑" w:eastAsia="微软雅黑" w:hAnsi="微软雅黑"/>
          <w:i/>
        </w:rPr>
      </w:pPr>
      <m:oMath>
        <m:r>
          <w:rPr>
            <w:rFonts w:ascii="Cambria Math" w:eastAsia="微软雅黑" w:hAnsi="Cambria Math"/>
          </w:rPr>
          <m:t>C→B</m:t>
        </m:r>
      </m:oMath>
    </w:p>
    <w:p w:rsidR="0039479B" w:rsidRPr="001D5219" w:rsidRDefault="000C6810" w:rsidP="0039479B">
      <w:pPr>
        <w:spacing w:line="360" w:lineRule="auto"/>
        <w:rPr>
          <w:rFonts w:ascii="微软雅黑" w:eastAsia="微软雅黑" w:hAnsi="微软雅黑"/>
          <w:b/>
          <w:i/>
        </w:rPr>
      </w:pPr>
      <w:r>
        <w:rPr>
          <w:rFonts w:hint="eastAsia"/>
        </w:rPr>
        <w:t>给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赋值为</w:t>
      </w:r>
      <w:r>
        <w:rPr>
          <w:rFonts w:hint="eastAsia"/>
        </w:rPr>
        <w:t>1</w:t>
      </w:r>
      <w:r>
        <w:rPr>
          <w:rFonts w:hint="eastAsia"/>
        </w:rPr>
        <w:t>后，</w:t>
      </w:r>
      <w:r w:rsidR="0039479B" w:rsidRPr="0039479B">
        <w:t>请选择在某个时候会重新加入队列的弧。注：如果一条</w:t>
      </w:r>
      <w:proofErr w:type="gramStart"/>
      <w:r w:rsidR="0039479B" w:rsidRPr="0039479B">
        <w:t>弧本</w:t>
      </w:r>
      <w:proofErr w:type="gramEnd"/>
      <w:r w:rsidR="0039479B" w:rsidRPr="0039479B">
        <w:t>身在队列里，那它就不</w:t>
      </w:r>
      <w:r w:rsidR="009264AA">
        <w:rPr>
          <w:rFonts w:hint="eastAsia"/>
        </w:rPr>
        <w:t>需要</w:t>
      </w:r>
      <w:r w:rsidR="0039479B" w:rsidRPr="0039479B">
        <w:t>被重新</w:t>
      </w:r>
      <w:r w:rsidR="0039479B" w:rsidRPr="0039479B">
        <w:t>“</w:t>
      </w:r>
      <w:r w:rsidR="0039479B" w:rsidRPr="0039479B">
        <w:t>加入</w:t>
      </w:r>
      <w:r w:rsidR="0039479B" w:rsidRPr="0039479B">
        <w:t>”</w:t>
      </w:r>
      <w:r w:rsidR="0039479B" w:rsidRPr="0039479B">
        <w:t>队列。</w:t>
      </w:r>
      <w:r w:rsidR="001D5219" w:rsidRPr="001D5219">
        <w:rPr>
          <w:rFonts w:hint="eastAsia"/>
          <w:b/>
        </w:rPr>
        <w:tab/>
        <w:t>B</w:t>
      </w:r>
      <w:r w:rsidR="001D5219" w:rsidRPr="001D5219">
        <w:rPr>
          <w:rFonts w:hint="eastAsia"/>
          <w:b/>
        </w:rPr>
        <w:t>→</w:t>
      </w:r>
      <w:r w:rsidR="001D5219" w:rsidRPr="001D5219">
        <w:rPr>
          <w:rFonts w:hint="eastAsia"/>
          <w:b/>
        </w:rPr>
        <w:t>A</w:t>
      </w:r>
      <w:r w:rsidR="001D5219" w:rsidRPr="001D5219">
        <w:rPr>
          <w:b/>
        </w:rPr>
        <w:t xml:space="preserve">, </w:t>
      </w:r>
      <w:r w:rsidR="001D5219" w:rsidRPr="001D5219">
        <w:rPr>
          <w:rFonts w:hint="eastAsia"/>
          <w:b/>
        </w:rPr>
        <w:t>B</w:t>
      </w:r>
      <w:r w:rsidR="001D5219" w:rsidRPr="001D5219">
        <w:rPr>
          <w:rFonts w:hint="eastAsia"/>
          <w:b/>
        </w:rPr>
        <w:t>→</w:t>
      </w:r>
      <w:r w:rsidR="001D5219" w:rsidRPr="001D5219">
        <w:rPr>
          <w:b/>
        </w:rPr>
        <w:t>C</w:t>
      </w:r>
    </w:p>
    <w:p w:rsidR="00D97FFB" w:rsidRPr="001D5219" w:rsidRDefault="0039479B" w:rsidP="0039479B">
      <w:pPr>
        <w:rPr>
          <w:b/>
        </w:rPr>
      </w:pPr>
      <w:r w:rsidRPr="008424F8">
        <w:t>(</w:t>
      </w:r>
      <w:r w:rsidR="008424F8">
        <w:t>2</w:t>
      </w:r>
      <w:r w:rsidRPr="008424F8">
        <w:t xml:space="preserve">) </w:t>
      </w:r>
      <w:r w:rsidRPr="008424F8">
        <w:t>写出弧相容算法终止后得到的各变量的值域。</w:t>
      </w:r>
      <w:proofErr w:type="gramStart"/>
      <w:r w:rsidR="00652E38" w:rsidRPr="001D5219">
        <w:rPr>
          <w:rFonts w:hint="eastAsia"/>
          <w:b/>
        </w:rPr>
        <w:t>A</w:t>
      </w:r>
      <w:r w:rsidR="00652E38" w:rsidRPr="001D5219">
        <w:rPr>
          <w:b/>
        </w:rPr>
        <w:t>:{</w:t>
      </w:r>
      <w:proofErr w:type="gramEnd"/>
      <w:r w:rsidR="00652E38" w:rsidRPr="001D5219">
        <w:rPr>
          <w:b/>
        </w:rPr>
        <w:t>1} B:{3} C:{2}</w:t>
      </w:r>
    </w:p>
    <w:p w:rsidR="00D97FFB" w:rsidRDefault="00D97FFB" w:rsidP="0039479B">
      <w:r>
        <w:br w:type="page"/>
      </w:r>
    </w:p>
    <w:p w:rsidR="00E60A40" w:rsidRDefault="00E60A40" w:rsidP="00E60A40">
      <w:pPr>
        <w:spacing w:line="360" w:lineRule="auto"/>
      </w:pPr>
      <w:r>
        <w:rPr>
          <w:rFonts w:hint="eastAsia"/>
        </w:rPr>
        <w:lastRenderedPageBreak/>
        <w:t>五</w:t>
      </w:r>
      <w:r w:rsidRPr="00130927">
        <w:t>、</w:t>
      </w:r>
      <w:r w:rsidRPr="00FE185E">
        <w:t>(</w:t>
      </w:r>
      <w:r>
        <w:t>7</w:t>
      </w:r>
      <w:r w:rsidRPr="00FE185E">
        <w:t>分</w:t>
      </w:r>
      <w:r w:rsidRPr="00FE185E">
        <w:t>)</w:t>
      </w:r>
      <w:r w:rsidRPr="00130927">
        <w:t>你</w:t>
      </w:r>
      <w:r>
        <w:rPr>
          <w:rFonts w:hint="eastAsia"/>
        </w:rPr>
        <w:t>的室友晚上要给你们的宠物猫</w:t>
      </w:r>
      <w:r>
        <w:rPr>
          <w:rFonts w:hint="eastAsia"/>
        </w:rPr>
        <w:t>Kitty</w:t>
      </w:r>
      <w:r>
        <w:rPr>
          <w:rFonts w:hint="eastAsia"/>
        </w:rPr>
        <w:t>喂食。但是最近</w:t>
      </w:r>
      <w:r>
        <w:rPr>
          <w:rFonts w:hint="eastAsia"/>
        </w:rPr>
        <w:t>Kitty</w:t>
      </w:r>
      <w:r>
        <w:rPr>
          <w:rFonts w:hint="eastAsia"/>
        </w:rPr>
        <w:t>长得太胖了，你的室友觉得应该给他吃含肉量最少的猫粮减肥，当然</w:t>
      </w:r>
      <w:r>
        <w:rPr>
          <w:rFonts w:hint="eastAsia"/>
        </w:rPr>
        <w:t>Kitty</w:t>
      </w:r>
      <w:r>
        <w:rPr>
          <w:rFonts w:hint="eastAsia"/>
        </w:rPr>
        <w:t>想要吃含肉量最高的猫粮。你的室友将挑选买猫粮的商店，你将挑选猫粮的牌子，而</w:t>
      </w:r>
      <w:r>
        <w:rPr>
          <w:rFonts w:hint="eastAsia"/>
        </w:rPr>
        <w:t>Kitty</w:t>
      </w:r>
      <w:r>
        <w:rPr>
          <w:rFonts w:hint="eastAsia"/>
        </w:rPr>
        <w:t>将挑选具体哪一款猫粮。你不想偏袒任何乙方，</w:t>
      </w:r>
      <w:r w:rsidRPr="00130927">
        <w:t>所以你决定随机挑选一个</w:t>
      </w:r>
      <w:r>
        <w:rPr>
          <w:rFonts w:hint="eastAsia"/>
        </w:rPr>
        <w:t>猫粮牌子</w:t>
      </w:r>
      <w:r w:rsidRPr="00130927">
        <w:t>。所有的价格</w:t>
      </w:r>
      <w:r>
        <w:rPr>
          <w:rFonts w:hint="eastAsia"/>
        </w:rPr>
        <w:t>(</w:t>
      </w:r>
      <w:r w:rsidRPr="00130927">
        <w:t>包括</w:t>
      </w:r>
      <w:r>
        <w:rPr>
          <w:rFonts w:hint="eastAsia"/>
        </w:rPr>
        <w:t>未知量</w:t>
      </w:r>
      <m:oMath>
        <m:r>
          <w:rPr>
            <w:rFonts w:ascii="Cambria Math" w:hAnsi="Cambria Math"/>
          </w:rPr>
          <m:t>X</m:t>
        </m:r>
      </m:oMath>
      <w:r w:rsidRPr="00130927">
        <w:t>和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)</w:t>
      </w:r>
      <w:r w:rsidRPr="00130927">
        <w:t>都假定为非负数。</w:t>
      </w:r>
      <w:r>
        <w:rPr>
          <w:rFonts w:hint="eastAsia"/>
        </w:rPr>
        <w:t>假设猫粮的价格是其含肉量的单调递增函数。</w:t>
      </w:r>
    </w:p>
    <w:p w:rsidR="00E60A40" w:rsidRPr="00130927" w:rsidRDefault="00E5720C" w:rsidP="00E60A40">
      <w:pPr>
        <w:spacing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3AAB1A" wp14:editId="58C2B7D8">
                <wp:simplePos x="0" y="0"/>
                <wp:positionH relativeFrom="column">
                  <wp:posOffset>2743200</wp:posOffset>
                </wp:positionH>
                <wp:positionV relativeFrom="paragraph">
                  <wp:posOffset>1316990</wp:posOffset>
                </wp:positionV>
                <wp:extent cx="1828800" cy="18288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5720C" w:rsidRPr="00E5720C" w:rsidRDefault="00E5720C" w:rsidP="00E5720C">
                            <w:pPr>
                              <w:spacing w:line="360" w:lineRule="auto"/>
                              <w:jc w:val="center"/>
                              <w:rPr>
                                <w:b/>
                                <w:noProof/>
                                <w:sz w:val="32"/>
                                <w:szCs w:val="72"/>
                                <w14:textOutline w14:w="6604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sz w:val="32"/>
                                <w:szCs w:val="72"/>
                                <w14:textOutline w14:w="6604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3AAB1A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3in;margin-top:103.7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" filled="f" stroked="f">
                <v:fill o:detectmouseclick="t"/>
                <v:textbox style="mso-fit-shape-to-text:t">
                  <w:txbxContent>
                    <w:p w:rsidR="00E5720C" w:rsidRPr="00E5720C" w:rsidRDefault="00E5720C" w:rsidP="00E5720C">
                      <w:pPr>
                        <w:spacing w:line="360" w:lineRule="auto"/>
                        <w:jc w:val="center"/>
                        <w:rPr>
                          <w:b/>
                          <w:noProof/>
                          <w:sz w:val="32"/>
                          <w:szCs w:val="72"/>
                          <w14:textOutline w14:w="6604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sz w:val="32"/>
                          <w:szCs w:val="72"/>
                          <w14:textOutline w14:w="6604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3AAB1A" wp14:editId="58C2B7D8">
                <wp:simplePos x="0" y="0"/>
                <wp:positionH relativeFrom="column">
                  <wp:posOffset>1943100</wp:posOffset>
                </wp:positionH>
                <wp:positionV relativeFrom="paragraph">
                  <wp:posOffset>1326515</wp:posOffset>
                </wp:positionV>
                <wp:extent cx="1828800" cy="18288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5720C" w:rsidRPr="00E5720C" w:rsidRDefault="00E5720C" w:rsidP="00E5720C">
                            <w:pPr>
                              <w:spacing w:line="360" w:lineRule="auto"/>
                              <w:jc w:val="center"/>
                              <w:rPr>
                                <w:b/>
                                <w:noProof/>
                                <w:sz w:val="32"/>
                                <w:szCs w:val="72"/>
                                <w14:textOutline w14:w="6604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5720C">
                              <w:rPr>
                                <w:rFonts w:hint="eastAsia"/>
                                <w:b/>
                                <w:noProof/>
                                <w:sz w:val="32"/>
                                <w:szCs w:val="72"/>
                                <w14:textOutline w14:w="6604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E5720C">
                              <w:rPr>
                                <w:b/>
                                <w:noProof/>
                                <w:sz w:val="32"/>
                                <w:szCs w:val="72"/>
                                <w14:textOutline w14:w="6604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AAB1A" id="文本框 6" o:spid="_x0000_s1027" type="#_x0000_t202" style="position:absolute;left:0;text-align:left;margin-left:153pt;margin-top:104.4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" filled="f" stroked="f">
                <v:fill o:detectmouseclick="t"/>
                <v:textbox style="mso-fit-shape-to-text:t">
                  <w:txbxContent>
                    <w:p w:rsidR="00E5720C" w:rsidRPr="00E5720C" w:rsidRDefault="00E5720C" w:rsidP="00E5720C">
                      <w:pPr>
                        <w:spacing w:line="360" w:lineRule="auto"/>
                        <w:jc w:val="center"/>
                        <w:rPr>
                          <w:b/>
                          <w:noProof/>
                          <w:sz w:val="32"/>
                          <w:szCs w:val="72"/>
                          <w14:textOutline w14:w="6604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5720C">
                        <w:rPr>
                          <w:rFonts w:hint="eastAsia"/>
                          <w:b/>
                          <w:noProof/>
                          <w:sz w:val="32"/>
                          <w:szCs w:val="72"/>
                          <w14:textOutline w14:w="6604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E5720C">
                        <w:rPr>
                          <w:b/>
                          <w:noProof/>
                          <w:sz w:val="32"/>
                          <w:szCs w:val="72"/>
                          <w14:textOutline w14:w="6604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3AAB1A" wp14:editId="58C2B7D8">
                <wp:simplePos x="0" y="0"/>
                <wp:positionH relativeFrom="column">
                  <wp:posOffset>1219200</wp:posOffset>
                </wp:positionH>
                <wp:positionV relativeFrom="paragraph">
                  <wp:posOffset>1316990</wp:posOffset>
                </wp:positionV>
                <wp:extent cx="1828800" cy="18288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5720C" w:rsidRPr="00E5720C" w:rsidRDefault="00E5720C" w:rsidP="00E5720C">
                            <w:pPr>
                              <w:spacing w:line="360" w:lineRule="auto"/>
                              <w:jc w:val="center"/>
                              <w:rPr>
                                <w:b/>
                                <w:noProof/>
                                <w:sz w:val="32"/>
                                <w:szCs w:val="72"/>
                                <w14:textOutline w14:w="6604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5720C">
                              <w:rPr>
                                <w:rFonts w:hint="eastAsia"/>
                                <w:b/>
                                <w:noProof/>
                                <w:sz w:val="32"/>
                                <w:szCs w:val="72"/>
                                <w14:textOutline w14:w="6604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E5720C">
                              <w:rPr>
                                <w:b/>
                                <w:noProof/>
                                <w:sz w:val="32"/>
                                <w:szCs w:val="72"/>
                                <w14:textOutline w14:w="6604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AAB1A" id="文本框 4" o:spid="_x0000_s1028" type="#_x0000_t202" style="position:absolute;left:0;text-align:left;margin-left:96pt;margin-top:103.7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" filled="f" stroked="f">
                <v:fill o:detectmouseclick="t"/>
                <v:textbox style="mso-fit-shape-to-text:t">
                  <w:txbxContent>
                    <w:p w:rsidR="00E5720C" w:rsidRPr="00E5720C" w:rsidRDefault="00E5720C" w:rsidP="00E5720C">
                      <w:pPr>
                        <w:spacing w:line="360" w:lineRule="auto"/>
                        <w:jc w:val="center"/>
                        <w:rPr>
                          <w:b/>
                          <w:noProof/>
                          <w:sz w:val="32"/>
                          <w:szCs w:val="72"/>
                          <w14:textOutline w14:w="6604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5720C">
                        <w:rPr>
                          <w:rFonts w:hint="eastAsia"/>
                          <w:b/>
                          <w:noProof/>
                          <w:sz w:val="32"/>
                          <w:szCs w:val="72"/>
                          <w14:textOutline w14:w="6604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E5720C">
                        <w:rPr>
                          <w:b/>
                          <w:noProof/>
                          <w:sz w:val="32"/>
                          <w:szCs w:val="72"/>
                          <w14:textOutline w14:w="6604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82399D" wp14:editId="5AE92F0C">
                <wp:simplePos x="0" y="0"/>
                <wp:positionH relativeFrom="column">
                  <wp:posOffset>1590675</wp:posOffset>
                </wp:positionH>
                <wp:positionV relativeFrom="paragraph">
                  <wp:posOffset>571500</wp:posOffset>
                </wp:positionV>
                <wp:extent cx="1828800" cy="18288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5720C" w:rsidRPr="00E5720C" w:rsidRDefault="00E5720C" w:rsidP="00E5720C">
                            <w:pPr>
                              <w:spacing w:line="360" w:lineRule="auto"/>
                              <w:jc w:val="center"/>
                              <w:rPr>
                                <w:b/>
                                <w:noProof/>
                                <w:sz w:val="32"/>
                                <w:szCs w:val="72"/>
                                <w14:textOutline w14:w="6604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5720C">
                              <w:rPr>
                                <w:rFonts w:hint="eastAsia"/>
                                <w:b/>
                                <w:noProof/>
                                <w:sz w:val="32"/>
                                <w:szCs w:val="72"/>
                                <w14:textOutline w14:w="6604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E5720C">
                              <w:rPr>
                                <w:b/>
                                <w:noProof/>
                                <w:sz w:val="32"/>
                                <w:szCs w:val="72"/>
                                <w14:textOutline w14:w="6604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2399D" id="文本框 3" o:spid="_x0000_s1029" type="#_x0000_t202" style="position:absolute;left:0;text-align:left;margin-left:125.25pt;margin-top:4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" filled="f" stroked="f">
                <v:fill o:detectmouseclick="t"/>
                <v:textbox style="mso-fit-shape-to-text:t">
                  <w:txbxContent>
                    <w:p w:rsidR="00E5720C" w:rsidRPr="00E5720C" w:rsidRDefault="00E5720C" w:rsidP="00E5720C">
                      <w:pPr>
                        <w:spacing w:line="360" w:lineRule="auto"/>
                        <w:jc w:val="center"/>
                        <w:rPr>
                          <w:b/>
                          <w:noProof/>
                          <w:sz w:val="32"/>
                          <w:szCs w:val="72"/>
                          <w14:textOutline w14:w="6604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5720C">
                        <w:rPr>
                          <w:rFonts w:hint="eastAsia"/>
                          <w:b/>
                          <w:noProof/>
                          <w:sz w:val="32"/>
                          <w:szCs w:val="72"/>
                          <w14:textOutline w14:w="6604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E5720C">
                        <w:rPr>
                          <w:b/>
                          <w:noProof/>
                          <w:sz w:val="32"/>
                          <w:szCs w:val="72"/>
                          <w14:textOutline w14:w="6604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E60A40" w:rsidRPr="00304E3A">
        <w:rPr>
          <w:noProof/>
        </w:rPr>
        <w:drawing>
          <wp:inline distT="0" distB="0" distL="0" distR="0" wp14:anchorId="40462F44" wp14:editId="5F9021A9">
            <wp:extent cx="4341886" cy="2253536"/>
            <wp:effectExtent l="0" t="0" r="190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7811" cy="22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40" w:rsidRPr="00130927" w:rsidRDefault="00E60A40" w:rsidP="00E60A40">
      <w:pPr>
        <w:spacing w:line="360" w:lineRule="auto"/>
      </w:pPr>
      <w:r w:rsidRPr="00130927">
        <w:t>(</w:t>
      </w:r>
      <w:r>
        <w:t>1</w:t>
      </w:r>
      <w:r w:rsidRPr="00130927">
        <w:t xml:space="preserve">) </w:t>
      </w:r>
      <w:r w:rsidRPr="00130927">
        <w:t>将图中不依赖于</w:t>
      </w:r>
      <m:oMath>
        <m:r>
          <w:rPr>
            <w:rFonts w:ascii="Cambria Math" w:hAnsi="Cambria Math"/>
          </w:rPr>
          <m:t>X</m:t>
        </m:r>
      </m:oMath>
      <w:r w:rsidRPr="00130927">
        <w:t>和</w:t>
      </w:r>
      <m:oMath>
        <m:r>
          <w:rPr>
            <w:rFonts w:ascii="Cambria Math" w:hAnsi="Cambria Math"/>
          </w:rPr>
          <m:t>Y</m:t>
        </m:r>
      </m:oMath>
      <w:r w:rsidRPr="00130927">
        <w:t>的值填入节点中。</w:t>
      </w:r>
      <w:bookmarkStart w:id="1" w:name="_GoBack"/>
      <w:bookmarkEnd w:id="1"/>
    </w:p>
    <w:p w:rsidR="00E60A40" w:rsidRPr="00A465F9" w:rsidRDefault="00E60A40" w:rsidP="00E60A40">
      <w:pPr>
        <w:spacing w:line="360" w:lineRule="auto"/>
        <w:rPr>
          <w:b/>
        </w:rPr>
      </w:pPr>
      <w:r w:rsidRPr="00130927">
        <w:t>(</w:t>
      </w:r>
      <w:r>
        <w:t>2</w:t>
      </w:r>
      <w:r w:rsidRPr="00130927">
        <w:t xml:space="preserve">) </w:t>
      </w:r>
      <w:r w:rsidRPr="00130927">
        <w:t>当</w:t>
      </w:r>
      <m:oMath>
        <m:r>
          <w:rPr>
            <w:rFonts w:ascii="Cambria Math" w:hAnsi="Cambria Math"/>
          </w:rPr>
          <m:t>X</m:t>
        </m:r>
      </m:oMath>
      <w:r w:rsidRPr="00130927">
        <w:t>的范围是多少的时候，无论</w:t>
      </w:r>
      <m:oMath>
        <m:r>
          <w:rPr>
            <w:rFonts w:ascii="Cambria Math" w:hAnsi="Cambria Math"/>
          </w:rPr>
          <m:t>Y</m:t>
        </m:r>
      </m:oMath>
      <w:r w:rsidRPr="00130927">
        <w:t>的取值是多少，</w:t>
      </w:r>
      <w:r>
        <w:rPr>
          <w:rFonts w:hint="eastAsia"/>
        </w:rPr>
        <w:t>你室友</w:t>
      </w:r>
      <w:r w:rsidRPr="00130927">
        <w:t>都会选择</w:t>
      </w:r>
      <w:r>
        <w:rPr>
          <w:rFonts w:hint="eastAsia"/>
        </w:rPr>
        <w:t>淘贝</w:t>
      </w:r>
      <w:r w:rsidRPr="00130927">
        <w:t>？</w:t>
      </w:r>
    </w:p>
    <w:p w:rsidR="00E60A40" w:rsidRPr="00A465F9" w:rsidRDefault="00A465F9" w:rsidP="00E60A40">
      <w:pPr>
        <w:spacing w:line="360" w:lineRule="auto"/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X≥75</m:t>
          </m:r>
        </m:oMath>
      </m:oMathPara>
    </w:p>
    <w:p w:rsidR="00E60A40" w:rsidRDefault="00E60A40" w:rsidP="00E60A40">
      <w:pPr>
        <w:spacing w:line="360" w:lineRule="auto"/>
      </w:pPr>
      <w:r>
        <w:rPr>
          <w:rFonts w:hint="eastAsia"/>
        </w:rPr>
        <w:t>六</w:t>
      </w:r>
      <w:r w:rsidRPr="00425B37">
        <w:t>、</w:t>
      </w:r>
      <w:r w:rsidRPr="00FE185E">
        <w:t>(</w:t>
      </w:r>
      <w:r>
        <w:t>9</w:t>
      </w:r>
      <w:r w:rsidRPr="00FE185E">
        <w:t>分</w:t>
      </w:r>
      <w:r w:rsidRPr="00FE185E">
        <w:t>)</w:t>
      </w:r>
      <w:r w:rsidRPr="00425B37">
        <w:t>根据下图的马尔可夫过程，计算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Pr="00425B37">
        <w:t>,</w:t>
      </w:r>
      <w:r w:rsidRPr="00425B37"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,V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Pr="00425B37">
        <w:rPr>
          <w:i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Pr="00425B37">
        <w:rPr>
          <w:i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 w:rsidRPr="00425B37">
        <w:rPr>
          <w:i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Pr="00425B37">
        <w:t>，假设折扣因子为</w:t>
      </w:r>
      <w:r w:rsidRPr="00425B37">
        <w:t>0.5</w:t>
      </w:r>
      <w:r w:rsidRPr="00425B37">
        <w:t>，初始价值均为</w:t>
      </w:r>
      <w:r w:rsidRPr="00425B37">
        <w:t>0</w:t>
      </w:r>
      <w:r>
        <w:rPr>
          <w:rFonts w:hint="eastAsia"/>
        </w:rPr>
        <w:t>，在状态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，不管休息还是学习，都保持在状态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，且收益为</w:t>
      </w:r>
      <w:r>
        <w:rPr>
          <w:rFonts w:hint="eastAsia"/>
        </w:rPr>
        <w:t>-</w:t>
      </w:r>
      <w:r>
        <w:t>10</w:t>
      </w:r>
      <w:r w:rsidRPr="00425B37">
        <w:t>。</w:t>
      </w:r>
      <w:r>
        <w:rPr>
          <w:rFonts w:hint="eastAsia"/>
        </w:rPr>
        <w:t>注：横线上是转移概率，横线下是效用。</w:t>
      </w:r>
    </w:p>
    <w:p w:rsidR="00E60A40" w:rsidRPr="00425B37" w:rsidRDefault="00E60A40" w:rsidP="00E60A40">
      <w:pPr>
        <w:spacing w:line="360" w:lineRule="auto"/>
        <w:jc w:val="center"/>
      </w:pPr>
      <w:r>
        <w:rPr>
          <w:rFonts w:ascii="微软雅黑" w:eastAsia="微软雅黑" w:hAnsi="微软雅黑"/>
          <w:noProof/>
        </w:rPr>
        <w:drawing>
          <wp:inline distT="0" distB="0" distL="0" distR="0" wp14:anchorId="3768480E" wp14:editId="36A11DFF">
            <wp:extent cx="2973788" cy="1243981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377" cy="125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7151" w:rsidRDefault="006F7151" w:rsidP="009D65A8">
      <w:pPr>
        <w:spacing w:line="360" w:lineRule="auto"/>
        <w:rPr>
          <w:b/>
          <w:i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=3</m:t>
        </m:r>
      </m:oMath>
      <w:r w:rsidRPr="006F7151">
        <w:rPr>
          <w:b/>
        </w:rPr>
        <w:t>,</w:t>
      </w:r>
      <w:r w:rsidRPr="006F7151">
        <w:rPr>
          <w:b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  <m:r>
          <m:rPr>
            <m:sty m:val="bi"/>
          </m:rPr>
          <w:rPr>
            <w:rFonts w:ascii="Cambria Math" w:hAnsi="Cambria Math"/>
          </w:rPr>
          <m:t>=0.5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,V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</m:d>
        <m:r>
          <m:rPr>
            <m:sty m:val="b"/>
          </m:rPr>
          <w:rPr>
            <w:rFonts w:ascii="Cambria Math" w:hAnsi="Cambria Math"/>
          </w:rPr>
          <m:t>=-10</m:t>
        </m:r>
      </m:oMath>
    </w:p>
    <w:p w:rsidR="00782E5A" w:rsidRPr="006F7151" w:rsidRDefault="006F7151" w:rsidP="009D65A8">
      <w:pPr>
        <w:spacing w:line="360" w:lineRule="auto"/>
        <w:rPr>
          <w:b/>
        </w:rPr>
      </w:pPr>
      <w:r w:rsidRPr="006F7151">
        <w:rPr>
          <w:b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b"/>
          </m:rPr>
          <w:rPr>
            <w:rFonts w:ascii="Cambria Math" w:hAnsi="Cambria Math"/>
          </w:rPr>
          <m:t>=3.875</m:t>
        </m:r>
      </m:oMath>
      <w:r w:rsidRPr="006F7151">
        <w:rPr>
          <w:b/>
          <w:i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  <m:r>
          <m:rPr>
            <m:sty m:val="bi"/>
          </m:rPr>
          <w:rPr>
            <w:rFonts w:ascii="Cambria Math" w:hAnsi="Cambria Math"/>
          </w:rPr>
          <m:t>=1.375</m:t>
        </m:r>
      </m:oMath>
      <w:r w:rsidRPr="006F7151">
        <w:rPr>
          <w:b/>
          <w:i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</m:d>
        <m:r>
          <m:rPr>
            <m:sty m:val="bi"/>
          </m:rPr>
          <w:rPr>
            <w:rFonts w:ascii="Cambria Math" w:hAnsi="Cambria Math"/>
          </w:rPr>
          <m:t>=-10</m:t>
        </m:r>
      </m:oMath>
    </w:p>
    <w:p w:rsidR="00782E5A" w:rsidRDefault="00782E5A" w:rsidP="009D65A8">
      <w:pPr>
        <w:spacing w:line="360" w:lineRule="auto"/>
      </w:pPr>
    </w:p>
    <w:p w:rsidR="00782E5A" w:rsidRDefault="00782E5A" w:rsidP="009D65A8">
      <w:pPr>
        <w:spacing w:line="360" w:lineRule="auto"/>
      </w:pPr>
    </w:p>
    <w:p w:rsidR="00782E5A" w:rsidRDefault="00782E5A" w:rsidP="009D65A8">
      <w:pPr>
        <w:spacing w:line="360" w:lineRule="auto"/>
      </w:pPr>
    </w:p>
    <w:p w:rsidR="00782E5A" w:rsidRDefault="00782E5A" w:rsidP="009D65A8">
      <w:pPr>
        <w:spacing w:line="360" w:lineRule="auto"/>
      </w:pPr>
    </w:p>
    <w:p w:rsidR="00782E5A" w:rsidRDefault="00782E5A" w:rsidP="009D65A8">
      <w:pPr>
        <w:spacing w:line="360" w:lineRule="auto"/>
      </w:pPr>
    </w:p>
    <w:p w:rsidR="007F227D" w:rsidRDefault="007F227D" w:rsidP="00D97FFB"/>
    <w:p w:rsidR="007F227D" w:rsidRPr="00E84821" w:rsidRDefault="00782E5A" w:rsidP="00E84821">
      <w:pPr>
        <w:spacing w:line="360" w:lineRule="auto"/>
      </w:pPr>
      <w:r>
        <w:rPr>
          <w:rFonts w:hint="eastAsia"/>
        </w:rPr>
        <w:t>七</w:t>
      </w:r>
      <w:r w:rsidR="007F227D" w:rsidRPr="00E84821">
        <w:t>、</w:t>
      </w:r>
      <w:r w:rsidR="007E6B7D" w:rsidRPr="00FE185E">
        <w:t>(1</w:t>
      </w:r>
      <w:r w:rsidR="00326056">
        <w:t>4</w:t>
      </w:r>
      <w:r w:rsidR="007E6B7D" w:rsidRPr="00FE185E">
        <w:t>分</w:t>
      </w:r>
      <w:r w:rsidR="007E6B7D" w:rsidRPr="00FE185E">
        <w:t>)</w:t>
      </w:r>
      <w:r w:rsidR="007F227D" w:rsidRPr="00E84821">
        <w:t>你是</w:t>
      </w:r>
      <w:r w:rsidR="00292120">
        <w:rPr>
          <w:rFonts w:hint="eastAsia"/>
        </w:rPr>
        <w:t>浙江大学茶艺队队长</w:t>
      </w:r>
      <w:r w:rsidR="007F227D" w:rsidRPr="00E84821">
        <w:t>，</w:t>
      </w:r>
      <w:r w:rsidR="00292120">
        <w:rPr>
          <w:rFonts w:hint="eastAsia"/>
        </w:rPr>
        <w:t>准备在新学期进行招新</w:t>
      </w:r>
      <w:r w:rsidR="007F227D" w:rsidRPr="00E84821">
        <w:t>。</w:t>
      </w:r>
      <w:r w:rsidR="004E5767">
        <w:rPr>
          <w:rFonts w:hint="eastAsia"/>
        </w:rPr>
        <w:t>对于新队员是否</w:t>
      </w:r>
      <w:r w:rsidR="005C7780">
        <w:rPr>
          <w:rFonts w:hint="eastAsia"/>
        </w:rPr>
        <w:t>能通过培训成为高级茶艺师的</w:t>
      </w:r>
      <w:r w:rsidR="007F227D" w:rsidRPr="00E84821">
        <w:t>关键变量</w:t>
      </w:r>
      <w:r w:rsidR="005C7780">
        <w:rPr>
          <w:rFonts w:hint="eastAsia"/>
        </w:rPr>
        <w:t>包括</w:t>
      </w:r>
      <w:r w:rsidR="007F227D" w:rsidRPr="00E84821">
        <w:t>：</w:t>
      </w:r>
    </w:p>
    <w:p w:rsidR="007F227D" w:rsidRDefault="00DF6F77" w:rsidP="00694E5F">
      <w:pPr>
        <w:pStyle w:val="a9"/>
        <w:numPr>
          <w:ilvl w:val="0"/>
          <w:numId w:val="5"/>
        </w:numPr>
        <w:spacing w:after="0" w:line="360" w:lineRule="auto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Times New Roman"/>
          </w:rPr>
          <m:t>T</m:t>
        </m:r>
      </m:oMath>
      <w:r>
        <w:rPr>
          <w:rFonts w:ascii="Times New Roman" w:eastAsia="宋体" w:hAnsi="Times New Roman" w:cs="Times New Roman" w:hint="eastAsia"/>
        </w:rPr>
        <w:t>：</w:t>
      </w:r>
      <w:r w:rsidR="007F227D" w:rsidRPr="00E84821">
        <w:rPr>
          <w:rFonts w:ascii="Times New Roman" w:eastAsia="宋体" w:hAnsi="Times New Roman" w:cs="Times New Roman"/>
        </w:rPr>
        <w:t>该</w:t>
      </w:r>
      <w:r w:rsidR="00250893">
        <w:rPr>
          <w:rFonts w:ascii="Times New Roman" w:eastAsia="宋体" w:hAnsi="Times New Roman" w:cs="Times New Roman" w:hint="eastAsia"/>
        </w:rPr>
        <w:t>队员</w:t>
      </w:r>
      <w:r w:rsidR="007F227D" w:rsidRPr="00E84821">
        <w:rPr>
          <w:rFonts w:ascii="Times New Roman" w:eastAsia="宋体" w:hAnsi="Times New Roman" w:cs="Times New Roman"/>
        </w:rPr>
        <w:t>是否</w:t>
      </w:r>
      <w:r w:rsidR="00250893">
        <w:rPr>
          <w:rFonts w:ascii="Times New Roman" w:eastAsia="宋体" w:hAnsi="Times New Roman" w:cs="Times New Roman" w:hint="eastAsia"/>
        </w:rPr>
        <w:t>喜欢喝茶</w:t>
      </w:r>
      <w:r w:rsidR="007F227D" w:rsidRPr="00E84821">
        <w:rPr>
          <w:rFonts w:ascii="Times New Roman" w:eastAsia="宋体" w:hAnsi="Times New Roman" w:cs="Times New Roman"/>
        </w:rPr>
        <w:t>。</w:t>
      </w:r>
    </w:p>
    <w:p w:rsidR="009657BE" w:rsidRPr="009657BE" w:rsidRDefault="009657BE" w:rsidP="009657BE">
      <w:pPr>
        <w:pStyle w:val="a9"/>
        <w:numPr>
          <w:ilvl w:val="0"/>
          <w:numId w:val="5"/>
        </w:numPr>
        <w:spacing w:after="0" w:line="360" w:lineRule="auto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Times New Roman"/>
          </w:rPr>
          <m:t>K</m:t>
        </m:r>
      </m:oMath>
      <w:r>
        <w:rPr>
          <w:rFonts w:ascii="Times New Roman" w:eastAsia="宋体" w:hAnsi="Times New Roman" w:cs="Times New Roman" w:hint="eastAsia"/>
        </w:rPr>
        <w:t>：</w:t>
      </w:r>
      <w:r w:rsidRPr="00E84821">
        <w:rPr>
          <w:rFonts w:ascii="Times New Roman" w:eastAsia="宋体" w:hAnsi="Times New Roman" w:cs="Times New Roman"/>
        </w:rPr>
        <w:t>该</w:t>
      </w:r>
      <w:r>
        <w:rPr>
          <w:rFonts w:ascii="Times New Roman" w:eastAsia="宋体" w:hAnsi="Times New Roman" w:cs="Times New Roman" w:hint="eastAsia"/>
        </w:rPr>
        <w:t>队员是否</w:t>
      </w:r>
      <w:r w:rsidRPr="009657BE">
        <w:rPr>
          <w:rFonts w:ascii="Times New Roman" w:eastAsia="宋体" w:hAnsi="Times New Roman" w:cs="Times New Roman" w:hint="eastAsia"/>
        </w:rPr>
        <w:t>茶基础知识</w:t>
      </w:r>
      <w:r w:rsidRPr="00E84821">
        <w:rPr>
          <w:rFonts w:ascii="Times New Roman" w:eastAsia="宋体" w:hAnsi="Times New Roman" w:cs="Times New Roman"/>
        </w:rPr>
        <w:t>。</w:t>
      </w:r>
    </w:p>
    <w:p w:rsidR="007F227D" w:rsidRPr="00E84821" w:rsidRDefault="00E93AE1" w:rsidP="00694E5F">
      <w:pPr>
        <w:pStyle w:val="a9"/>
        <w:numPr>
          <w:ilvl w:val="0"/>
          <w:numId w:val="5"/>
        </w:numPr>
        <w:spacing w:after="0" w:line="360" w:lineRule="auto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Times New Roman"/>
          </w:rPr>
          <m:t>C</m:t>
        </m:r>
      </m:oMath>
      <w:r>
        <w:rPr>
          <w:rFonts w:ascii="Times New Roman" w:eastAsia="宋体" w:hAnsi="Times New Roman" w:cs="Times New Roman" w:hint="eastAsia"/>
        </w:rPr>
        <w:t>：</w:t>
      </w:r>
      <w:r w:rsidR="007F227D" w:rsidRPr="00E84821">
        <w:rPr>
          <w:rFonts w:ascii="Times New Roman" w:eastAsia="宋体" w:hAnsi="Times New Roman" w:cs="Times New Roman"/>
        </w:rPr>
        <w:t>该</w:t>
      </w:r>
      <w:r w:rsidR="004F2CE3">
        <w:rPr>
          <w:rFonts w:ascii="Times New Roman" w:eastAsia="宋体" w:hAnsi="Times New Roman" w:cs="Times New Roman" w:hint="eastAsia"/>
        </w:rPr>
        <w:t>队员是否</w:t>
      </w:r>
      <w:r w:rsidR="00DF6F77">
        <w:rPr>
          <w:rFonts w:ascii="Times New Roman" w:eastAsia="宋体" w:hAnsi="Times New Roman" w:cs="Times New Roman" w:hint="eastAsia"/>
        </w:rPr>
        <w:t>选修</w:t>
      </w:r>
      <w:r w:rsidR="004F2CE3">
        <w:rPr>
          <w:rFonts w:ascii="Times New Roman" w:eastAsia="宋体" w:hAnsi="Times New Roman" w:cs="Times New Roman" w:hint="eastAsia"/>
        </w:rPr>
        <w:t>过</w:t>
      </w:r>
      <w:r w:rsidR="00DF6F77">
        <w:rPr>
          <w:rFonts w:ascii="Times New Roman" w:eastAsia="宋体" w:hAnsi="Times New Roman" w:cs="Times New Roman" w:hint="eastAsia"/>
        </w:rPr>
        <w:t>《</w:t>
      </w:r>
      <w:r w:rsidR="00DF6F77" w:rsidRPr="00DF6F77">
        <w:rPr>
          <w:rFonts w:ascii="Times New Roman" w:eastAsia="宋体" w:hAnsi="Times New Roman" w:cs="Times New Roman" w:hint="eastAsia"/>
        </w:rPr>
        <w:t>茶文化、茶科技与茶健康</w:t>
      </w:r>
      <w:r w:rsidR="00DF6F77">
        <w:rPr>
          <w:rFonts w:ascii="Times New Roman" w:eastAsia="宋体" w:hAnsi="Times New Roman" w:cs="Times New Roman" w:hint="eastAsia"/>
        </w:rPr>
        <w:t>》课</w:t>
      </w:r>
      <w:r w:rsidR="007F227D" w:rsidRPr="00E84821">
        <w:rPr>
          <w:rFonts w:ascii="Times New Roman" w:eastAsia="宋体" w:hAnsi="Times New Roman" w:cs="Times New Roman"/>
        </w:rPr>
        <w:t>。</w:t>
      </w:r>
    </w:p>
    <w:p w:rsidR="00F16943" w:rsidRPr="00E84821" w:rsidRDefault="00683CD3" w:rsidP="00F16943">
      <w:pPr>
        <w:pStyle w:val="a9"/>
        <w:numPr>
          <w:ilvl w:val="0"/>
          <w:numId w:val="5"/>
        </w:numPr>
        <w:spacing w:after="0" w:line="360" w:lineRule="auto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Times New Roman"/>
          </w:rPr>
          <m:t>A</m:t>
        </m:r>
      </m:oMath>
      <w:r w:rsidR="00F16943">
        <w:rPr>
          <w:rFonts w:ascii="Times New Roman" w:eastAsia="宋体" w:hAnsi="Times New Roman" w:cs="Times New Roman" w:hint="eastAsia"/>
        </w:rPr>
        <w:t>：</w:t>
      </w:r>
      <w:r w:rsidR="00F16943" w:rsidRPr="00E84821">
        <w:rPr>
          <w:rFonts w:ascii="Times New Roman" w:eastAsia="宋体" w:hAnsi="Times New Roman" w:cs="Times New Roman"/>
        </w:rPr>
        <w:t>该</w:t>
      </w:r>
      <w:r w:rsidR="00F16943">
        <w:rPr>
          <w:rFonts w:ascii="Times New Roman" w:eastAsia="宋体" w:hAnsi="Times New Roman" w:cs="Times New Roman" w:hint="eastAsia"/>
        </w:rPr>
        <w:t>队员是否具有插画、礼仪等其他才艺</w:t>
      </w:r>
      <w:r w:rsidR="00F16943" w:rsidRPr="00E84821">
        <w:rPr>
          <w:rFonts w:ascii="Times New Roman" w:eastAsia="宋体" w:hAnsi="Times New Roman" w:cs="Times New Roman"/>
        </w:rPr>
        <w:t>。</w:t>
      </w:r>
    </w:p>
    <w:p w:rsidR="007F227D" w:rsidRDefault="007F227D" w:rsidP="00C31B7B">
      <w:pPr>
        <w:spacing w:line="360" w:lineRule="auto"/>
      </w:pPr>
      <w:r w:rsidRPr="00C31B7B">
        <w:t>你对上述变量与</w:t>
      </w:r>
      <w:r w:rsidR="00C31B7B" w:rsidRPr="00C31B7B">
        <w:rPr>
          <w:rFonts w:hint="eastAsia"/>
        </w:rPr>
        <w:t>成为茶艺师</w:t>
      </w:r>
      <w:r w:rsidRPr="00C31B7B">
        <w:rPr>
          <w:rFonts w:hint="eastAsia"/>
        </w:rPr>
        <w:t xml:space="preserve"> </w:t>
      </w:r>
      <w:r w:rsidRPr="00C31B7B">
        <w:t>(</w:t>
      </w:r>
      <m:oMath>
        <m:r>
          <w:rPr>
            <w:rFonts w:ascii="Cambria Math" w:hAnsi="Cambria Math"/>
          </w:rPr>
          <m:t>M</m:t>
        </m:r>
      </m:oMath>
      <w:r w:rsidRPr="00C31B7B">
        <w:t>)</w:t>
      </w:r>
      <w:r w:rsidRPr="00C31B7B">
        <w:t>的关系进行建模，如下贝叶斯网络所示。</w:t>
      </w:r>
    </w:p>
    <w:p w:rsidR="007D6CF0" w:rsidRDefault="00A46C7F" w:rsidP="00F630E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995D3F2" wp14:editId="29A40434">
            <wp:extent cx="1368572" cy="1142362"/>
            <wp:effectExtent l="0" t="0" r="3175" b="127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8201" cy="115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CF0" w:rsidRDefault="007D6CF0" w:rsidP="007D6CF0">
      <w:pPr>
        <w:spacing w:line="360" w:lineRule="auto"/>
      </w:pPr>
      <w:r>
        <w:rPr>
          <w:rFonts w:hint="eastAsia"/>
        </w:rPr>
        <w:t>你希望根据这个贝叶斯网络</w:t>
      </w:r>
      <w:r w:rsidR="0088159E">
        <w:rPr>
          <w:rFonts w:hint="eastAsia"/>
        </w:rPr>
        <w:t>发现</w:t>
      </w:r>
      <w:r>
        <w:rPr>
          <w:rFonts w:hint="eastAsia"/>
        </w:rPr>
        <w:t>成为茶艺师</w:t>
      </w:r>
      <w:r>
        <w:rPr>
          <w:rFonts w:hint="eastAsia"/>
        </w:rPr>
        <w:t>(</w:t>
      </w:r>
      <m:oMath>
        <m:r>
          <w:rPr>
            <w:rFonts w:ascii="Cambria Math" w:hAnsi="Cambria Math"/>
          </w:rPr>
          <m:t>+m</m:t>
        </m:r>
      </m:oMath>
      <w:r>
        <w:t>)</w:t>
      </w:r>
      <w:r w:rsidR="0088159E">
        <w:rPr>
          <w:rFonts w:hint="eastAsia"/>
        </w:rPr>
        <w:t>并且</w:t>
      </w:r>
      <w:r>
        <w:rPr>
          <w:rFonts w:hint="eastAsia"/>
        </w:rPr>
        <w:t>喜欢喝茶</w:t>
      </w:r>
      <w:r>
        <w:rPr>
          <w:rFonts w:hint="eastAsia"/>
        </w:rPr>
        <w:t>(</w:t>
      </w:r>
      <m:oMath>
        <m:r>
          <w:rPr>
            <w:rFonts w:ascii="Cambria Math" w:hAnsi="Cambria Math"/>
          </w:rPr>
          <m:t>+t</m:t>
        </m:r>
      </m:oMath>
      <w:r>
        <w:t>)</w:t>
      </w:r>
      <w:r w:rsidR="009D4D32" w:rsidRPr="009D4D32">
        <w:rPr>
          <w:rFonts w:hint="eastAsia"/>
        </w:rPr>
        <w:t xml:space="preserve"> </w:t>
      </w:r>
      <w:r w:rsidR="009D4D32">
        <w:rPr>
          <w:rFonts w:hint="eastAsia"/>
        </w:rPr>
        <w:t>的队员会选修《</w:t>
      </w:r>
      <w:r w:rsidR="009D4D32" w:rsidRPr="00DF6F77">
        <w:rPr>
          <w:rFonts w:hint="eastAsia"/>
        </w:rPr>
        <w:t>茶文化、茶科技与茶健康</w:t>
      </w:r>
      <w:r w:rsidR="009D4D32">
        <w:rPr>
          <w:rFonts w:hint="eastAsia"/>
        </w:rPr>
        <w:t>》课</w:t>
      </w:r>
      <w:r>
        <w:rPr>
          <w:rFonts w:hint="eastAsia"/>
        </w:rPr>
        <w:t>(</w:t>
      </w:r>
      <m:oMath>
        <m:r>
          <w:rPr>
            <w:rFonts w:ascii="Cambria Math" w:hAnsi="Cambria Math"/>
          </w:rPr>
          <m:t>+c</m:t>
        </m:r>
      </m:oMath>
      <w:r>
        <w:t>)</w:t>
      </w:r>
      <w:r>
        <w:rPr>
          <w:rFonts w:hint="eastAsia"/>
        </w:rPr>
        <w:t>的可能性有多大。</w:t>
      </w:r>
      <w:r w:rsidR="00E8441F">
        <w:rPr>
          <w:rFonts w:hint="eastAsia"/>
        </w:rPr>
        <w:t>注：保留小数点后两位</w:t>
      </w:r>
      <w:r w:rsidR="00A95CA3">
        <w:rPr>
          <w:rFonts w:hint="eastAsia"/>
        </w:rPr>
        <w:t>。</w:t>
      </w:r>
    </w:p>
    <w:p w:rsidR="002A6D2C" w:rsidRDefault="002A6D2C" w:rsidP="002A6D2C">
      <w:pPr>
        <w:spacing w:line="360" w:lineRule="auto"/>
      </w:pPr>
      <w:r>
        <w:t xml:space="preserve">(1) </w:t>
      </w:r>
      <w:r>
        <w:rPr>
          <w:rFonts w:hint="eastAsia"/>
        </w:rPr>
        <w:t>假设你有一份老队员的名单如下：</w:t>
      </w:r>
    </w:p>
    <w:tbl>
      <w:tblPr>
        <w:tblStyle w:val="a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"/>
        <w:gridCol w:w="831"/>
        <w:gridCol w:w="831"/>
        <w:gridCol w:w="831"/>
        <w:gridCol w:w="831"/>
      </w:tblGrid>
      <w:tr w:rsidR="00136BB4" w:rsidRPr="006B2018" w:rsidTr="00136BB4">
        <w:tc>
          <w:tcPr>
            <w:tcW w:w="8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oMath>
            </m:oMathPara>
          </w:p>
        </w:tc>
      </w:tr>
      <w:tr w:rsidR="00136BB4" w:rsidRPr="006B2018" w:rsidTr="00136BB4">
        <w:tc>
          <w:tcPr>
            <w:tcW w:w="830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-t</m:t>
                </m:r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-a</m:t>
                </m:r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+k</m:t>
                </m:r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+m</m:t>
                </m:r>
              </m:oMath>
            </m:oMathPara>
          </w:p>
        </w:tc>
      </w:tr>
      <w:tr w:rsidR="00136BB4" w:rsidRPr="006B2018" w:rsidTr="00136BB4">
        <w:tc>
          <w:tcPr>
            <w:tcW w:w="830" w:type="dxa"/>
            <w:tcBorders>
              <w:top w:val="nil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831" w:type="dxa"/>
            <w:tcBorders>
              <w:lef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-m</m:t>
                </m:r>
              </m:oMath>
            </m:oMathPara>
          </w:p>
        </w:tc>
      </w:tr>
      <w:tr w:rsidR="00136BB4" w:rsidRPr="006B2018" w:rsidTr="00136BB4">
        <w:tc>
          <w:tcPr>
            <w:tcW w:w="830" w:type="dxa"/>
            <w:tcBorders>
              <w:top w:val="nil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-a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831" w:type="dxa"/>
            <w:tcBorders>
              <w:lef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-m</m:t>
                </m:r>
              </m:oMath>
            </m:oMathPara>
          </w:p>
        </w:tc>
      </w:tr>
      <w:tr w:rsidR="00F630E3" w:rsidRPr="006B2018" w:rsidTr="00136BB4">
        <w:tc>
          <w:tcPr>
            <w:tcW w:w="830" w:type="dxa"/>
            <w:tcBorders>
              <w:top w:val="nil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+t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831" w:type="dxa"/>
            <w:tcBorders>
              <w:lef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+m</m:t>
                </m:r>
              </m:oMath>
            </m:oMathPara>
          </w:p>
        </w:tc>
      </w:tr>
      <w:tr w:rsidR="00F630E3" w:rsidRPr="006B2018" w:rsidTr="00136BB4">
        <w:tc>
          <w:tcPr>
            <w:tcW w:w="830" w:type="dxa"/>
            <w:tcBorders>
              <w:top w:val="nil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+t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831" w:type="dxa"/>
            <w:tcBorders>
              <w:lef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+m</m:t>
                </m:r>
              </m:oMath>
            </m:oMathPara>
          </w:p>
        </w:tc>
      </w:tr>
      <w:tr w:rsidR="00F630E3" w:rsidRPr="006B2018" w:rsidTr="00136BB4">
        <w:tc>
          <w:tcPr>
            <w:tcW w:w="830" w:type="dxa"/>
            <w:tcBorders>
              <w:top w:val="nil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+t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-a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+k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831" w:type="dxa"/>
            <w:tcBorders>
              <w:lef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-m</m:t>
                </m:r>
              </m:oMath>
            </m:oMathPara>
          </w:p>
        </w:tc>
      </w:tr>
      <w:tr w:rsidR="00F630E3" w:rsidRPr="006B2018" w:rsidTr="00136BB4">
        <w:tc>
          <w:tcPr>
            <w:tcW w:w="830" w:type="dxa"/>
            <w:tcBorders>
              <w:top w:val="nil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+t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831" w:type="dxa"/>
            <w:tcBorders>
              <w:lef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-m</m:t>
                </m:r>
              </m:oMath>
            </m:oMathPara>
          </w:p>
        </w:tc>
      </w:tr>
      <w:tr w:rsidR="00F630E3" w:rsidRPr="006B2018" w:rsidTr="00136BB4">
        <w:tc>
          <w:tcPr>
            <w:tcW w:w="830" w:type="dxa"/>
            <w:tcBorders>
              <w:top w:val="nil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+t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+k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831" w:type="dxa"/>
            <w:tcBorders>
              <w:lef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+m</m:t>
                </m:r>
              </m:oMath>
            </m:oMathPara>
          </w:p>
        </w:tc>
      </w:tr>
      <w:tr w:rsidR="00136BB4" w:rsidRPr="006B2018" w:rsidTr="00136BB4">
        <w:tc>
          <w:tcPr>
            <w:tcW w:w="830" w:type="dxa"/>
            <w:tcBorders>
              <w:top w:val="nil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-a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831" w:type="dxa"/>
            <w:tcBorders>
              <w:lef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-m</m:t>
                </m:r>
              </m:oMath>
            </m:oMathPara>
          </w:p>
        </w:tc>
      </w:tr>
      <w:tr w:rsidR="007E6B7D" w:rsidRPr="006B2018" w:rsidTr="00136BB4">
        <w:tc>
          <w:tcPr>
            <w:tcW w:w="83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-t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831" w:type="dxa"/>
            <w:tcBorders>
              <w:left w:val="single" w:sz="4" w:space="0" w:color="auto"/>
            </w:tcBorders>
          </w:tcPr>
          <w:p w:rsidR="002A6D2C" w:rsidRPr="006B2018" w:rsidRDefault="002A6D2C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-m</m:t>
                </m:r>
              </m:oMath>
            </m:oMathPara>
          </w:p>
        </w:tc>
      </w:tr>
    </w:tbl>
    <w:p w:rsidR="002A6D2C" w:rsidRPr="00C31B7B" w:rsidRDefault="002A6D2C" w:rsidP="007D6CF0">
      <w:pPr>
        <w:spacing w:line="360" w:lineRule="auto"/>
      </w:pPr>
      <w:r w:rsidRPr="002A6D2C">
        <w:rPr>
          <w:rFonts w:hint="eastAsia"/>
        </w:rPr>
        <w:t>根据拒绝采样算法，估计上述问题的可能性，即</w:t>
      </w:r>
      <m:oMath>
        <m:r>
          <w:rPr>
            <w:rFonts w:ascii="Cambria Math" w:eastAsia="微软雅黑" w:hAnsi="Cambria Math" w:hint="eastAsia"/>
          </w:rPr>
          <m:t>P</m:t>
        </m:r>
        <m:r>
          <w:rPr>
            <w:rFonts w:ascii="Cambria Math" w:eastAsia="微软雅黑" w:hAnsi="Cambria Math"/>
          </w:rPr>
          <m:t>(</m:t>
        </m:r>
        <m:r>
          <w:rPr>
            <w:rFonts w:ascii="Cambria Math" w:eastAsia="微软雅黑" w:hAnsi="Cambria Math" w:hint="eastAsia"/>
          </w:rPr>
          <m:t>+</m:t>
        </m:r>
        <m:r>
          <w:rPr>
            <w:rFonts w:ascii="Cambria Math" w:eastAsia="微软雅黑" w:hAnsi="Cambria Math"/>
          </w:rPr>
          <m:t>c|+t, +m)</m:t>
        </m:r>
      </m:oMath>
      <w:r w:rsidRPr="002A6D2C">
        <w:rPr>
          <w:rFonts w:hint="eastAsia"/>
        </w:rPr>
        <w:t>。</w:t>
      </w:r>
      <w:r w:rsidR="00495E89" w:rsidRPr="00495E89">
        <w:rPr>
          <w:rFonts w:hint="eastAsia"/>
          <w:b/>
        </w:rPr>
        <w:t>2</w:t>
      </w:r>
      <w:r w:rsidR="00495E89" w:rsidRPr="00495E89">
        <w:rPr>
          <w:b/>
        </w:rPr>
        <w:t>/3</w:t>
      </w:r>
    </w:p>
    <w:p w:rsidR="007F227D" w:rsidRDefault="00BC1C77" w:rsidP="00BC1C77">
      <w:r w:rsidRPr="00BC1C77">
        <w:t>(</w:t>
      </w:r>
      <w:r>
        <w:t>2</w:t>
      </w:r>
      <w:r w:rsidRPr="00BC1C77">
        <w:t xml:space="preserve">) </w:t>
      </w:r>
      <w:r w:rsidRPr="00BC1C77">
        <w:t>贝叶斯网络的条件概率表如</w:t>
      </w:r>
      <w:r w:rsidR="00C741A7">
        <w:rPr>
          <w:rFonts w:hint="eastAsia"/>
        </w:rPr>
        <w:t>下</w:t>
      </w:r>
      <w:r w:rsidRPr="00BC1C77">
        <w:t>所示。计算</w:t>
      </w:r>
      <m:oMath>
        <m:r>
          <w:rPr>
            <w:rFonts w:ascii="Cambria Math" w:eastAsia="微软雅黑" w:hAnsi="Cambria Math" w:hint="eastAsia"/>
          </w:rPr>
          <m:t>P</m:t>
        </m:r>
        <m:r>
          <w:rPr>
            <w:rFonts w:ascii="Cambria Math" w:eastAsia="微软雅黑" w:hAnsi="Cambria Math"/>
          </w:rPr>
          <m:t>(</m:t>
        </m:r>
        <m:r>
          <w:rPr>
            <w:rFonts w:ascii="Cambria Math" w:eastAsia="微软雅黑" w:hAnsi="Cambria Math" w:hint="eastAsia"/>
          </w:rPr>
          <m:t>+</m:t>
        </m:r>
        <m:r>
          <w:rPr>
            <w:rFonts w:ascii="Cambria Math" w:eastAsia="微软雅黑" w:hAnsi="Cambria Math"/>
          </w:rPr>
          <m:t>c|+t, +m)</m:t>
        </m:r>
      </m:oMath>
      <w:r w:rsidRPr="00BC1C77">
        <w:t>。</w:t>
      </w:r>
      <w:r w:rsidR="00495E89" w:rsidRPr="00495E89">
        <w:rPr>
          <w:rFonts w:hint="eastAsia"/>
          <w:b/>
        </w:rPr>
        <w:t>0</w:t>
      </w:r>
      <w:r w:rsidR="00495E89" w:rsidRPr="00495E89">
        <w:rPr>
          <w:b/>
        </w:rPr>
        <w:t>.7658</w:t>
      </w:r>
    </w:p>
    <w:tbl>
      <w:tblPr>
        <w:tblStyle w:val="a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"/>
        <w:gridCol w:w="809"/>
      </w:tblGrid>
      <w:tr w:rsidR="00C27BCD" w:rsidRPr="006B2018" w:rsidTr="00136BB4">
        <w:tc>
          <w:tcPr>
            <w:tcW w:w="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BCD" w:rsidRPr="006B2018" w:rsidRDefault="00C27BCD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oMath>
            </m:oMathPara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27BCD" w:rsidRPr="006B2018" w:rsidRDefault="00C27BCD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微软雅黑" w:hAnsi="Cambria Math" w:hint="eastAsia"/>
                    <w:sz w:val="20"/>
                    <w:szCs w:val="20"/>
                  </w:rPr>
                  <m:t>P</m:t>
                </m:r>
                <m:r>
                  <w:rPr>
                    <w:rFonts w:ascii="Cambria Math" w:eastAsia="微软雅黑" w:hAnsi="Cambria Math"/>
                    <w:sz w:val="20"/>
                    <w:szCs w:val="20"/>
                  </w:rPr>
                  <m:t>(T)</m:t>
                </m:r>
              </m:oMath>
            </m:oMathPara>
          </w:p>
        </w:tc>
      </w:tr>
      <w:tr w:rsidR="00C27BCD" w:rsidRPr="006B2018" w:rsidTr="00136BB4">
        <w:tc>
          <w:tcPr>
            <w:tcW w:w="809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C27BCD" w:rsidRPr="006B2018" w:rsidRDefault="00C27BCD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</m:oMath>
            </m:oMathPara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</w:tcBorders>
          </w:tcPr>
          <w:p w:rsidR="00C27BCD" w:rsidRPr="006B2018" w:rsidRDefault="00C27BCD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0.5</m:t>
                </m:r>
              </m:oMath>
            </m:oMathPara>
          </w:p>
        </w:tc>
      </w:tr>
      <w:tr w:rsidR="00C27BCD" w:rsidRPr="006B2018" w:rsidTr="00136BB4">
        <w:tc>
          <w:tcPr>
            <w:tcW w:w="809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C27BCD" w:rsidRPr="006B2018" w:rsidRDefault="00C27BCD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-t</m:t>
                </m:r>
              </m:oMath>
            </m:oMathPara>
          </w:p>
        </w:tc>
        <w:tc>
          <w:tcPr>
            <w:tcW w:w="809" w:type="dxa"/>
            <w:tcBorders>
              <w:left w:val="single" w:sz="4" w:space="0" w:color="auto"/>
            </w:tcBorders>
          </w:tcPr>
          <w:p w:rsidR="00C27BCD" w:rsidRPr="006B2018" w:rsidRDefault="00C27BCD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0.5</m:t>
                </m:r>
              </m:oMath>
            </m:oMathPara>
          </w:p>
        </w:tc>
      </w:tr>
    </w:tbl>
    <w:p w:rsidR="000123EC" w:rsidRPr="006B2018" w:rsidRDefault="000123EC" w:rsidP="00BC1C77">
      <w:pPr>
        <w:rPr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13"/>
        <w:gridCol w:w="813"/>
      </w:tblGrid>
      <w:tr w:rsidR="00F630E3" w:rsidRPr="006B2018" w:rsidTr="00136BB4">
        <w:tc>
          <w:tcPr>
            <w:tcW w:w="813" w:type="dxa"/>
          </w:tcPr>
          <w:p w:rsidR="00F630E3" w:rsidRPr="006B2018" w:rsidRDefault="00F630E3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w:lastRenderedPageBreak/>
                  <m:t>A</m:t>
                </m:r>
              </m:oMath>
            </m:oMathPara>
          </w:p>
        </w:tc>
        <w:tc>
          <w:tcPr>
            <w:tcW w:w="813" w:type="dxa"/>
          </w:tcPr>
          <w:p w:rsidR="00F630E3" w:rsidRPr="006B2018" w:rsidRDefault="00F630E3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微软雅黑" w:hAnsi="Cambria Math" w:hint="eastAsia"/>
                    <w:sz w:val="20"/>
                    <w:szCs w:val="20"/>
                  </w:rPr>
                  <m:t>P</m:t>
                </m:r>
                <m:r>
                  <w:rPr>
                    <w:rFonts w:ascii="Cambria Math" w:eastAsia="微软雅黑" w:hAnsi="Cambria Math"/>
                    <w:sz w:val="20"/>
                    <w:szCs w:val="20"/>
                  </w:rPr>
                  <m:t>(A)</m:t>
                </m:r>
              </m:oMath>
            </m:oMathPara>
          </w:p>
        </w:tc>
      </w:tr>
      <w:tr w:rsidR="00F630E3" w:rsidRPr="006B2018" w:rsidTr="00136BB4">
        <w:tc>
          <w:tcPr>
            <w:tcW w:w="813" w:type="dxa"/>
          </w:tcPr>
          <w:p w:rsidR="00F630E3" w:rsidRPr="006B2018" w:rsidRDefault="00F630E3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813" w:type="dxa"/>
          </w:tcPr>
          <w:p w:rsidR="00F630E3" w:rsidRPr="006B2018" w:rsidRDefault="00F630E3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0.9</m:t>
                </m:r>
              </m:oMath>
            </m:oMathPara>
          </w:p>
        </w:tc>
      </w:tr>
      <w:tr w:rsidR="00F630E3" w:rsidRPr="006B2018" w:rsidTr="00136BB4">
        <w:tc>
          <w:tcPr>
            <w:tcW w:w="813" w:type="dxa"/>
          </w:tcPr>
          <w:p w:rsidR="00F630E3" w:rsidRPr="006B2018" w:rsidRDefault="00F630E3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-a</m:t>
                </m:r>
              </m:oMath>
            </m:oMathPara>
          </w:p>
        </w:tc>
        <w:tc>
          <w:tcPr>
            <w:tcW w:w="813" w:type="dxa"/>
          </w:tcPr>
          <w:p w:rsidR="00F630E3" w:rsidRPr="006B2018" w:rsidRDefault="00F630E3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</m:t>
                </m:r>
              </m:oMath>
            </m:oMathPara>
          </w:p>
        </w:tc>
      </w:tr>
    </w:tbl>
    <w:p w:rsidR="00F630E3" w:rsidRPr="006B2018" w:rsidRDefault="00F630E3" w:rsidP="00BC1C77">
      <w:pPr>
        <w:rPr>
          <w:sz w:val="20"/>
          <w:szCs w:val="20"/>
        </w:rPr>
      </w:pPr>
    </w:p>
    <w:p w:rsidR="00F630E3" w:rsidRPr="006B2018" w:rsidRDefault="00F630E3" w:rsidP="00BC1C77">
      <w:pPr>
        <w:rPr>
          <w:sz w:val="20"/>
          <w:szCs w:val="20"/>
        </w:rPr>
      </w:pPr>
    </w:p>
    <w:tbl>
      <w:tblPr>
        <w:tblStyle w:val="a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989"/>
        <w:gridCol w:w="989"/>
      </w:tblGrid>
      <w:tr w:rsidR="00501645" w:rsidRPr="006B2018" w:rsidTr="00136BB4">
        <w:tc>
          <w:tcPr>
            <w:tcW w:w="9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45" w:rsidRPr="006B2018" w:rsidRDefault="00501645" w:rsidP="005F6CE6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oMath>
            </m:oMathPara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45" w:rsidRPr="006B2018" w:rsidRDefault="00501645" w:rsidP="005F6CE6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oMath>
            </m:oMathPara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01645" w:rsidRPr="006B2018" w:rsidRDefault="00501645" w:rsidP="005F6CE6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微软雅黑" w:hAnsi="Cambria Math" w:hint="eastAsia"/>
                    <w:sz w:val="20"/>
                    <w:szCs w:val="20"/>
                  </w:rPr>
                  <m:t>P</m:t>
                </m:r>
                <m:r>
                  <w:rPr>
                    <w:rFonts w:ascii="Cambria Math" w:eastAsia="微软雅黑" w:hAnsi="Cambria Math"/>
                    <w:sz w:val="20"/>
                    <w:szCs w:val="20"/>
                  </w:rPr>
                  <m:t>(K|T)</m:t>
                </m:r>
              </m:oMath>
            </m:oMathPara>
          </w:p>
        </w:tc>
      </w:tr>
      <w:tr w:rsidR="00501645" w:rsidRPr="006B2018" w:rsidTr="00136BB4">
        <w:tc>
          <w:tcPr>
            <w:tcW w:w="988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501645" w:rsidRPr="006B2018" w:rsidRDefault="00501645" w:rsidP="005F6CE6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</m:oMath>
            </m:oMathPara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01645" w:rsidRPr="006B2018" w:rsidRDefault="00501645" w:rsidP="005F6CE6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+k</m:t>
                </m:r>
              </m:oMath>
            </m:oMathPara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</w:tcBorders>
          </w:tcPr>
          <w:p w:rsidR="00501645" w:rsidRPr="006B2018" w:rsidRDefault="00501645" w:rsidP="005F6CE6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0.8</m:t>
                </m:r>
              </m:oMath>
            </m:oMathPara>
          </w:p>
        </w:tc>
      </w:tr>
      <w:tr w:rsidR="00501645" w:rsidRPr="006B2018" w:rsidTr="00136BB4">
        <w:tc>
          <w:tcPr>
            <w:tcW w:w="988" w:type="dxa"/>
            <w:tcBorders>
              <w:top w:val="nil"/>
              <w:bottom w:val="nil"/>
              <w:right w:val="single" w:sz="4" w:space="0" w:color="auto"/>
            </w:tcBorders>
          </w:tcPr>
          <w:p w:rsidR="00501645" w:rsidRPr="006B2018" w:rsidRDefault="00501645" w:rsidP="005F6CE6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</m:oMath>
            </m:oMathPara>
          </w:p>
        </w:tc>
        <w:tc>
          <w:tcPr>
            <w:tcW w:w="9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01645" w:rsidRPr="006B2018" w:rsidRDefault="00501645" w:rsidP="005F6CE6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989" w:type="dxa"/>
            <w:tcBorders>
              <w:left w:val="single" w:sz="4" w:space="0" w:color="auto"/>
            </w:tcBorders>
          </w:tcPr>
          <w:p w:rsidR="00501645" w:rsidRPr="006B2018" w:rsidRDefault="00501645" w:rsidP="005F6CE6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0.2</m:t>
                </m:r>
              </m:oMath>
            </m:oMathPara>
          </w:p>
        </w:tc>
      </w:tr>
      <w:tr w:rsidR="00501645" w:rsidRPr="006B2018" w:rsidTr="00136BB4">
        <w:tc>
          <w:tcPr>
            <w:tcW w:w="988" w:type="dxa"/>
            <w:tcBorders>
              <w:top w:val="nil"/>
              <w:bottom w:val="nil"/>
              <w:right w:val="single" w:sz="4" w:space="0" w:color="auto"/>
            </w:tcBorders>
          </w:tcPr>
          <w:p w:rsidR="00501645" w:rsidRPr="006B2018" w:rsidRDefault="00501645" w:rsidP="005E5C50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-t</m:t>
                </m:r>
              </m:oMath>
            </m:oMathPara>
          </w:p>
        </w:tc>
        <w:tc>
          <w:tcPr>
            <w:tcW w:w="9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01645" w:rsidRPr="006B2018" w:rsidRDefault="00501645" w:rsidP="005E5C50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+k</m:t>
                </m:r>
              </m:oMath>
            </m:oMathPara>
          </w:p>
        </w:tc>
        <w:tc>
          <w:tcPr>
            <w:tcW w:w="989" w:type="dxa"/>
            <w:tcBorders>
              <w:left w:val="single" w:sz="4" w:space="0" w:color="auto"/>
            </w:tcBorders>
          </w:tcPr>
          <w:p w:rsidR="00501645" w:rsidRPr="006B2018" w:rsidRDefault="00501645" w:rsidP="005E5C50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</m:t>
                </m:r>
              </m:oMath>
            </m:oMathPara>
          </w:p>
        </w:tc>
      </w:tr>
      <w:tr w:rsidR="00501645" w:rsidRPr="006B2018" w:rsidTr="00136BB4">
        <w:tc>
          <w:tcPr>
            <w:tcW w:w="988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501645" w:rsidRPr="006B2018" w:rsidRDefault="00501645" w:rsidP="005E5C50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-t</m:t>
                </m:r>
              </m:oMath>
            </m:oMathPara>
          </w:p>
        </w:tc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45" w:rsidRPr="006B2018" w:rsidRDefault="00501645" w:rsidP="005E5C50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989" w:type="dxa"/>
            <w:tcBorders>
              <w:left w:val="single" w:sz="4" w:space="0" w:color="auto"/>
            </w:tcBorders>
          </w:tcPr>
          <w:p w:rsidR="00501645" w:rsidRPr="006B2018" w:rsidRDefault="00501645" w:rsidP="005E5C50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0.9</m:t>
                </m:r>
              </m:oMath>
            </m:oMathPara>
          </w:p>
        </w:tc>
      </w:tr>
    </w:tbl>
    <w:p w:rsidR="007F227D" w:rsidRPr="006B2018" w:rsidRDefault="007F227D" w:rsidP="00D97FFB">
      <w:pPr>
        <w:rPr>
          <w:sz w:val="20"/>
          <w:szCs w:val="20"/>
        </w:rPr>
      </w:pPr>
    </w:p>
    <w:tbl>
      <w:tblPr>
        <w:tblStyle w:val="a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"/>
        <w:gridCol w:w="976"/>
        <w:gridCol w:w="976"/>
      </w:tblGrid>
      <w:tr w:rsidR="00A96A76" w:rsidRPr="006B2018" w:rsidTr="00136BB4">
        <w:tc>
          <w:tcPr>
            <w:tcW w:w="9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A76" w:rsidRPr="006B2018" w:rsidRDefault="00A96A76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oMath>
            </m:oMathPara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A76" w:rsidRPr="006B2018" w:rsidRDefault="00682714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6A76" w:rsidRPr="006B2018" w:rsidRDefault="00A96A76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微软雅黑" w:hAnsi="Cambria Math" w:hint="eastAsia"/>
                    <w:sz w:val="20"/>
                    <w:szCs w:val="20"/>
                  </w:rPr>
                  <m:t>P</m:t>
                </m:r>
                <m:r>
                  <w:rPr>
                    <w:rFonts w:ascii="Cambria Math" w:eastAsia="微软雅黑" w:hAnsi="Cambria Math"/>
                    <w:sz w:val="20"/>
                    <w:szCs w:val="20"/>
                  </w:rPr>
                  <m:t>(C|T)</m:t>
                </m:r>
              </m:oMath>
            </m:oMathPara>
          </w:p>
        </w:tc>
      </w:tr>
      <w:tr w:rsidR="00A96A76" w:rsidRPr="006B2018" w:rsidTr="00136BB4">
        <w:tc>
          <w:tcPr>
            <w:tcW w:w="976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A96A76" w:rsidRPr="006B2018" w:rsidRDefault="00A96A76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</m:oMath>
            </m:oMathPara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96A76" w:rsidRPr="006B2018" w:rsidRDefault="00A96A76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</w:tcBorders>
          </w:tcPr>
          <w:p w:rsidR="00A96A76" w:rsidRPr="006B2018" w:rsidRDefault="00A96A76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0.7</m:t>
                </m:r>
              </m:oMath>
            </m:oMathPara>
          </w:p>
        </w:tc>
      </w:tr>
      <w:tr w:rsidR="00A96A76" w:rsidRPr="006B2018" w:rsidTr="00136BB4">
        <w:tc>
          <w:tcPr>
            <w:tcW w:w="976" w:type="dxa"/>
            <w:tcBorders>
              <w:top w:val="nil"/>
              <w:bottom w:val="nil"/>
              <w:right w:val="single" w:sz="4" w:space="0" w:color="auto"/>
            </w:tcBorders>
          </w:tcPr>
          <w:p w:rsidR="00A96A76" w:rsidRPr="006B2018" w:rsidRDefault="00A96A76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+t</m:t>
                </m:r>
              </m:oMath>
            </m:oMathPara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96A76" w:rsidRPr="006B2018" w:rsidRDefault="00A96A76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976" w:type="dxa"/>
            <w:tcBorders>
              <w:left w:val="single" w:sz="4" w:space="0" w:color="auto"/>
            </w:tcBorders>
          </w:tcPr>
          <w:p w:rsidR="00A96A76" w:rsidRPr="006B2018" w:rsidRDefault="00A96A76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0.3</m:t>
                </m:r>
              </m:oMath>
            </m:oMathPara>
          </w:p>
        </w:tc>
      </w:tr>
      <w:tr w:rsidR="00A96A76" w:rsidRPr="006B2018" w:rsidTr="00136BB4">
        <w:tc>
          <w:tcPr>
            <w:tcW w:w="976" w:type="dxa"/>
            <w:tcBorders>
              <w:top w:val="nil"/>
              <w:bottom w:val="nil"/>
              <w:right w:val="single" w:sz="4" w:space="0" w:color="auto"/>
            </w:tcBorders>
          </w:tcPr>
          <w:p w:rsidR="00A96A76" w:rsidRPr="006B2018" w:rsidRDefault="00A96A76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-t</m:t>
                </m:r>
              </m:oMath>
            </m:oMathPara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96A76" w:rsidRPr="006B2018" w:rsidRDefault="00A96A76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976" w:type="dxa"/>
            <w:tcBorders>
              <w:left w:val="single" w:sz="4" w:space="0" w:color="auto"/>
            </w:tcBorders>
          </w:tcPr>
          <w:p w:rsidR="00A96A76" w:rsidRPr="006B2018" w:rsidRDefault="00A96A76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0.9</m:t>
                </m:r>
              </m:oMath>
            </m:oMathPara>
          </w:p>
        </w:tc>
      </w:tr>
      <w:tr w:rsidR="00A96A76" w:rsidRPr="006B2018" w:rsidTr="00136BB4">
        <w:tc>
          <w:tcPr>
            <w:tcW w:w="976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A96A76" w:rsidRPr="006B2018" w:rsidRDefault="00A96A76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-t</m:t>
                </m:r>
              </m:oMath>
            </m:oMathPara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A76" w:rsidRPr="006B2018" w:rsidRDefault="00A96A76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976" w:type="dxa"/>
            <w:tcBorders>
              <w:left w:val="single" w:sz="4" w:space="0" w:color="auto"/>
            </w:tcBorders>
          </w:tcPr>
          <w:p w:rsidR="00A96A76" w:rsidRPr="006B2018" w:rsidRDefault="00A96A76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</m:t>
                </m:r>
              </m:oMath>
            </m:oMathPara>
          </w:p>
        </w:tc>
      </w:tr>
    </w:tbl>
    <w:p w:rsidR="00A96A76" w:rsidRPr="006B2018" w:rsidRDefault="00A96A76" w:rsidP="0039479B">
      <w:pPr>
        <w:rPr>
          <w:sz w:val="20"/>
          <w:szCs w:val="20"/>
        </w:rPr>
      </w:pPr>
    </w:p>
    <w:tbl>
      <w:tblPr>
        <w:tblStyle w:val="a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1"/>
        <w:gridCol w:w="1321"/>
        <w:gridCol w:w="1321"/>
        <w:gridCol w:w="1321"/>
        <w:gridCol w:w="1322"/>
      </w:tblGrid>
      <w:tr w:rsidR="00C741A7" w:rsidRPr="006B2018" w:rsidTr="00136BB4">
        <w:tc>
          <w:tcPr>
            <w:tcW w:w="13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oMath>
            </m:oMathPara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oMath>
            </m:oMathPara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微软雅黑" w:hAnsi="Cambria Math" w:hint="eastAsia"/>
                    <w:sz w:val="20"/>
                    <w:szCs w:val="20"/>
                  </w:rPr>
                  <m:t>P</m:t>
                </m:r>
                <m:r>
                  <w:rPr>
                    <w:rFonts w:ascii="Cambria Math" w:eastAsia="微软雅黑" w:hAnsi="Cambria Math"/>
                    <w:sz w:val="20"/>
                    <w:szCs w:val="20"/>
                  </w:rPr>
                  <m:t>(M|A</m:t>
                </m:r>
                <m:r>
                  <w:rPr>
                    <w:rFonts w:ascii="Cambria Math" w:eastAsia="微软雅黑" w:hAnsi="Cambria Math" w:hint="eastAsia"/>
                    <w:sz w:val="20"/>
                    <w:szCs w:val="20"/>
                  </w:rPr>
                  <m:t>,</m:t>
                </m:r>
                <m:r>
                  <w:rPr>
                    <w:rFonts w:ascii="Cambria Math" w:eastAsia="微软雅黑" w:hAnsi="Cambria Math"/>
                    <w:sz w:val="20"/>
                    <w:szCs w:val="20"/>
                  </w:rPr>
                  <m:t xml:space="preserve"> K,C)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+k</m:t>
                </m:r>
              </m:oMath>
            </m:oMathPara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+m</m:t>
                </m:r>
              </m:oMath>
            </m:oMathPara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0.9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nil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nil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0.8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nil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0.2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nil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0.8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nil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0.2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nil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0.2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nil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0.8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nil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0.8</m:t>
                </m:r>
              </m:oMath>
            </m:oMathPara>
          </w:p>
        </w:tc>
      </w:tr>
      <w:tr w:rsidR="00136BB4" w:rsidRPr="006B2018" w:rsidTr="00136BB4">
        <w:tc>
          <w:tcPr>
            <w:tcW w:w="1321" w:type="dxa"/>
            <w:tcBorders>
              <w:top w:val="nil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0.2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nil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0.5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nil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+k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0.5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nil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0.6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nil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0.4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nil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+m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</m:t>
                </m:r>
              </m:oMath>
            </m:oMathPara>
          </w:p>
        </w:tc>
      </w:tr>
      <w:tr w:rsidR="00C741A7" w:rsidRPr="006B2018" w:rsidTr="00136BB4">
        <w:tc>
          <w:tcPr>
            <w:tcW w:w="1321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-a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-k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-c</m:t>
                </m:r>
              </m:oMath>
            </m:oMathPara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-m</m:t>
                </m:r>
              </m:oMath>
            </m:oMathPara>
          </w:p>
        </w:tc>
        <w:tc>
          <w:tcPr>
            <w:tcW w:w="1322" w:type="dxa"/>
            <w:tcBorders>
              <w:left w:val="single" w:sz="4" w:space="0" w:color="auto"/>
            </w:tcBorders>
          </w:tcPr>
          <w:p w:rsidR="00C741A7" w:rsidRPr="006B2018" w:rsidRDefault="00C741A7" w:rsidP="00244C23">
            <w:pPr>
              <w:spacing w:line="36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0.9</m:t>
                </m:r>
              </m:oMath>
            </m:oMathPara>
          </w:p>
        </w:tc>
      </w:tr>
    </w:tbl>
    <w:p w:rsidR="0039479B" w:rsidRPr="00BE2780" w:rsidRDefault="0039479B" w:rsidP="00BE2780"/>
    <w:p w:rsidR="00917FCD" w:rsidRPr="009412D6" w:rsidRDefault="00917FCD">
      <w:pPr>
        <w:rPr>
          <w:b/>
          <w:bCs/>
        </w:rPr>
      </w:pPr>
    </w:p>
    <w:p w:rsidR="00917FCD" w:rsidRPr="009412D6" w:rsidRDefault="00917FCD">
      <w:pPr>
        <w:rPr>
          <w:b/>
          <w:bCs/>
        </w:rPr>
      </w:pPr>
    </w:p>
    <w:p w:rsidR="00917FCD" w:rsidRPr="009412D6" w:rsidRDefault="007A352E">
      <w:pPr>
        <w:rPr>
          <w:b/>
          <w:bCs/>
        </w:rPr>
      </w:pPr>
      <w:r>
        <w:rPr>
          <w:b/>
          <w:bCs/>
        </w:rPr>
        <w:br w:type="page"/>
      </w:r>
    </w:p>
    <w:p w:rsidR="00782E5A" w:rsidRDefault="00782E5A" w:rsidP="00782E5A">
      <w:pPr>
        <w:spacing w:line="360" w:lineRule="auto"/>
      </w:pPr>
      <w:r>
        <w:rPr>
          <w:rFonts w:hint="eastAsia"/>
        </w:rPr>
        <w:lastRenderedPageBreak/>
        <w:t>八</w:t>
      </w:r>
      <w:r w:rsidRPr="00FE185E">
        <w:t>、</w:t>
      </w:r>
      <w:r w:rsidRPr="00FE185E">
        <w:t>(</w:t>
      </w:r>
      <w:r>
        <w:t>18</w:t>
      </w:r>
      <w:r w:rsidRPr="00FE185E">
        <w:t>分</w:t>
      </w:r>
      <w:r w:rsidRPr="00FE185E">
        <w:t>)</w:t>
      </w:r>
      <w:r w:rsidRPr="00FE185E">
        <w:t>你</w:t>
      </w:r>
      <w:r>
        <w:rPr>
          <w:rFonts w:hint="eastAsia"/>
        </w:rPr>
        <w:t>给家人快递寄一箱新鲜的杨梅，</w:t>
      </w:r>
      <w:r w:rsidRPr="00FE185E">
        <w:t>可以</w:t>
      </w:r>
      <w:r>
        <w:rPr>
          <w:rFonts w:hint="eastAsia"/>
        </w:rPr>
        <w:t>选择标快</w:t>
      </w:r>
      <w:r w:rsidRPr="00FE185E">
        <w:rPr>
          <w:rFonts w:hint="eastAsia"/>
        </w:rPr>
        <w:t>或</w:t>
      </w:r>
      <w:r>
        <w:rPr>
          <w:rFonts w:hint="eastAsia"/>
        </w:rPr>
        <w:t>特快</w:t>
      </w:r>
      <w:r w:rsidRPr="00FE185E">
        <w:t>(</w:t>
      </w:r>
      <w:r>
        <w:rPr>
          <w:rFonts w:hint="eastAsia"/>
        </w:rPr>
        <w:t>用变量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表示，标快</w:t>
      </w:r>
      <m:oMath>
        <m:r>
          <w:rPr>
            <w:rFonts w:ascii="Cambria Math" w:hAnsi="Cambria Math"/>
          </w:rPr>
          <m:t>A=s</m:t>
        </m:r>
      </m:oMath>
      <w:r>
        <w:rPr>
          <w:rFonts w:hint="eastAsia"/>
        </w:rPr>
        <w:t>，特快</w:t>
      </w:r>
      <m:oMath>
        <m:r>
          <w:rPr>
            <w:rFonts w:ascii="Cambria Math" w:hAnsi="Cambria Math"/>
          </w:rPr>
          <m:t>A=e</m:t>
        </m:r>
      </m:oMath>
      <w:r>
        <w:rPr>
          <w:rFonts w:hint="eastAsia"/>
        </w:rPr>
        <w:t>)</w:t>
      </w:r>
      <w:r>
        <w:rPr>
          <w:rFonts w:hint="eastAsia"/>
        </w:rPr>
        <w:t>。标快花费</w:t>
      </w:r>
      <w:r>
        <w:t>15</w:t>
      </w:r>
      <w:r w:rsidRPr="00FE185E">
        <w:t>元，而</w:t>
      </w:r>
      <w:r>
        <w:rPr>
          <w:rFonts w:hint="eastAsia"/>
        </w:rPr>
        <w:t>特快</w:t>
      </w:r>
      <w:r w:rsidRPr="00FE185E">
        <w:t>为</w:t>
      </w:r>
      <w:r>
        <w:t>30</w:t>
      </w:r>
      <w:r w:rsidRPr="00FE185E">
        <w:t>元。</w:t>
      </w:r>
      <w:r>
        <w:rPr>
          <w:rFonts w:hint="eastAsia"/>
        </w:rPr>
        <w:t>快递到家时杨梅可能是新鲜的也可能是不新鲜的</w:t>
      </w:r>
      <w:r w:rsidRPr="00FE185E">
        <w:t>(</w:t>
      </w:r>
      <w:r>
        <w:rPr>
          <w:rFonts w:hint="eastAsia"/>
        </w:rPr>
        <w:t>用变量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表示，新鲜</w:t>
      </w:r>
      <m:oMath>
        <m:r>
          <w:rPr>
            <w:rFonts w:ascii="Cambria Math" w:hAnsi="Cambria Math"/>
          </w:rPr>
          <m:t>+f</m:t>
        </m:r>
      </m:oMath>
      <w:r>
        <w:rPr>
          <w:rFonts w:hint="eastAsia"/>
        </w:rPr>
        <w:t>，不新鲜</w:t>
      </w:r>
      <m:oMath>
        <m:r>
          <w:rPr>
            <w:rFonts w:ascii="Cambria Math" w:hAnsi="Cambria Math"/>
          </w:rPr>
          <m:t>-f</m:t>
        </m:r>
      </m:oMath>
      <w:r w:rsidRPr="00FE185E">
        <w:rPr>
          <w:rFonts w:hint="eastAsia"/>
        </w:rPr>
        <w:t>)</w:t>
      </w:r>
      <w:r w:rsidRPr="00FE185E">
        <w:t>。</w:t>
      </w:r>
      <w:r>
        <w:rPr>
          <w:rFonts w:hint="eastAsia"/>
        </w:rPr>
        <w:t>特快总能保证杨梅是新鲜的，</w:t>
      </w:r>
      <w:r w:rsidRPr="00FE185E">
        <w:t>然而，</w:t>
      </w:r>
      <w:r>
        <w:rPr>
          <w:rFonts w:hint="eastAsia"/>
        </w:rPr>
        <w:t>标快不一定能保证杨梅是新鲜的。快递包裹</w:t>
      </w:r>
      <w:r w:rsidRPr="00FE185E">
        <w:t>可能会受到</w:t>
      </w:r>
      <w:r>
        <w:rPr>
          <w:rFonts w:hint="eastAsia"/>
        </w:rPr>
        <w:t>挤压</w:t>
      </w:r>
      <w:r w:rsidRPr="00FE185E">
        <w:t>(</w:t>
      </w:r>
      <w:r>
        <w:rPr>
          <w:rFonts w:hint="eastAsia"/>
        </w:rPr>
        <w:t>用变量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表示</w:t>
      </w:r>
      <w:r>
        <w:rPr>
          <w:rFonts w:hint="eastAsia"/>
        </w:rPr>
        <w:t>)</w:t>
      </w:r>
      <w:r>
        <w:rPr>
          <w:rFonts w:hint="eastAsia"/>
        </w:rPr>
        <w:t>。</w:t>
      </w:r>
      <w:r w:rsidRPr="00FE185E">
        <w:t>你不知道</w:t>
      </w:r>
      <w:r>
        <w:rPr>
          <w:rFonts w:hint="eastAsia"/>
        </w:rPr>
        <w:t>快递包裹是否收到挤压</w:t>
      </w:r>
      <w:r w:rsidRPr="00FE185E">
        <w:rPr>
          <w:rFonts w:hint="eastAsia"/>
        </w:rPr>
        <w:t>。</w:t>
      </w:r>
      <w:r w:rsidRPr="00FE185E">
        <w:t>如果</w:t>
      </w:r>
      <w:r>
        <w:rPr>
          <w:rFonts w:hint="eastAsia"/>
        </w:rPr>
        <w:t>标快的包裹受到挤压</w:t>
      </w:r>
      <w:r w:rsidRPr="00FE185E">
        <w:t>(</w:t>
      </w:r>
      <m:oMath>
        <m:r>
          <w:rPr>
            <w:rFonts w:ascii="Cambria Math" w:hAnsi="Cambria Math"/>
          </w:rPr>
          <m:t>C=+c</m:t>
        </m:r>
      </m:oMath>
      <w:r>
        <w:rPr>
          <w:rFonts w:hint="eastAsia"/>
        </w:rPr>
        <w:t>)</w:t>
      </w:r>
      <w:r w:rsidRPr="00FE185E">
        <w:t>，那么</w:t>
      </w:r>
      <w:r w:rsidRPr="00FE185E">
        <w:rPr>
          <w:rFonts w:hint="eastAsia"/>
        </w:rPr>
        <w:t>只</w:t>
      </w:r>
      <w:r w:rsidRPr="00FE185E">
        <w:t>有</w:t>
      </w:r>
      <w:r>
        <w:t>0.1</w:t>
      </w:r>
      <w:r w:rsidRPr="00FE185E">
        <w:t>的</w:t>
      </w:r>
      <w:r>
        <w:rPr>
          <w:rFonts w:hint="eastAsia"/>
        </w:rPr>
        <w:t>概率快递到家的杨梅是新鲜的</w:t>
      </w:r>
      <w:r w:rsidRPr="00FE185E">
        <w:t>。如果</w:t>
      </w:r>
      <w:r>
        <w:rPr>
          <w:rFonts w:hint="eastAsia"/>
        </w:rPr>
        <w:t>标快的包裹</w:t>
      </w:r>
      <w:r w:rsidRPr="00FE185E">
        <w:t>没有</w:t>
      </w:r>
      <w:r>
        <w:rPr>
          <w:rFonts w:hint="eastAsia"/>
        </w:rPr>
        <w:t>受到挤压</w:t>
      </w:r>
      <w:r w:rsidRPr="00FE185E">
        <w:t>(</w:t>
      </w:r>
      <m:oMath>
        <m:r>
          <w:rPr>
            <w:rFonts w:ascii="Cambria Math" w:hAnsi="Cambria Math"/>
          </w:rPr>
          <m:t>C=-c</m:t>
        </m:r>
      </m:oMath>
      <w:r>
        <w:rPr>
          <w:rFonts w:hint="eastAsia"/>
        </w:rPr>
        <w:t>)</w:t>
      </w:r>
      <w:r w:rsidRPr="00FE185E">
        <w:t>，那么有</w:t>
      </w:r>
      <w:r>
        <w:t>0.8</w:t>
      </w:r>
      <w:r w:rsidRPr="00FE185E">
        <w:t>的</w:t>
      </w:r>
      <w:r>
        <w:rPr>
          <w:rFonts w:hint="eastAsia"/>
        </w:rPr>
        <w:t>概率快递到家的杨梅是新鲜的</w:t>
      </w:r>
      <w:r w:rsidRPr="00FE185E">
        <w:t>。</w:t>
      </w:r>
      <w:r>
        <w:rPr>
          <w:rFonts w:hint="eastAsia"/>
        </w:rPr>
        <w:t>如果快递到家的杨梅是新鲜的，那么你感受到效用是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元，如果快递到家的杨梅是不新鲜的，那么你感受到的效用是</w:t>
      </w:r>
      <w:r>
        <w:rPr>
          <w:rFonts w:hint="eastAsia"/>
        </w:rPr>
        <w:t>0</w:t>
      </w:r>
      <w:r>
        <w:rPr>
          <w:rFonts w:hint="eastAsia"/>
        </w:rPr>
        <w:t>元。假设效用是可加的。</w:t>
      </w:r>
    </w:p>
    <w:p w:rsidR="00782E5A" w:rsidRDefault="00782E5A" w:rsidP="00782E5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FD89397" wp14:editId="02A2B80A">
            <wp:extent cx="1517112" cy="167741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47790" cy="171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82E5A" w:rsidRDefault="00782E5A" w:rsidP="00782E5A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：决策网络</w:t>
      </w:r>
    </w:p>
    <w:tbl>
      <w:tblPr>
        <w:tblStyle w:val="aa"/>
        <w:tblW w:w="0" w:type="auto"/>
        <w:tblInd w:w="1980" w:type="dxa"/>
        <w:tblLayout w:type="fixed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1191"/>
      </w:tblGrid>
      <w:tr w:rsidR="00782E5A" w:rsidTr="00244C23">
        <w:trPr>
          <w:trHeight w:val="170"/>
        </w:trPr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P(F|C,A)</m:t>
                </m:r>
              </m:oMath>
            </m:oMathPara>
          </w:p>
        </w:tc>
      </w:tr>
      <w:tr w:rsidR="00782E5A" w:rsidTr="00244C23">
        <w:trPr>
          <w:trHeight w:val="170"/>
        </w:trPr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+f</m:t>
                </m:r>
              </m:oMath>
            </m:oMathPara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w:r>
              <w:t>0.1</w:t>
            </w:r>
          </w:p>
        </w:tc>
      </w:tr>
      <w:tr w:rsidR="00782E5A" w:rsidTr="00244C23">
        <w:trPr>
          <w:trHeight w:val="170"/>
        </w:trPr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-f</m:t>
                </m:r>
              </m:oMath>
            </m:oMathPara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w:r>
              <w:t>0.9</w:t>
            </w:r>
          </w:p>
        </w:tc>
      </w:tr>
      <w:tr w:rsidR="00782E5A" w:rsidTr="00244C23">
        <w:trPr>
          <w:trHeight w:val="170"/>
        </w:trPr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+f</m:t>
                </m:r>
              </m:oMath>
            </m:oMathPara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w:r>
              <w:t>1</w:t>
            </w:r>
          </w:p>
        </w:tc>
      </w:tr>
      <w:tr w:rsidR="00782E5A" w:rsidTr="00244C23">
        <w:trPr>
          <w:trHeight w:val="170"/>
        </w:trPr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-f</m:t>
                </m:r>
              </m:oMath>
            </m:oMathPara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w:r>
              <w:t>0</w:t>
            </w:r>
          </w:p>
        </w:tc>
      </w:tr>
      <w:tr w:rsidR="00782E5A" w:rsidTr="00244C23">
        <w:trPr>
          <w:trHeight w:val="170"/>
        </w:trPr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-c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+f</m:t>
                </m:r>
              </m:oMath>
            </m:oMathPara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w:r>
              <w:t>0.8</w:t>
            </w:r>
          </w:p>
        </w:tc>
      </w:tr>
      <w:tr w:rsidR="00782E5A" w:rsidTr="00244C23">
        <w:trPr>
          <w:trHeight w:val="170"/>
        </w:trPr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-c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-f</m:t>
                </m:r>
              </m:oMath>
            </m:oMathPara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w:r>
              <w:t>0.2</w:t>
            </w:r>
          </w:p>
        </w:tc>
      </w:tr>
      <w:tr w:rsidR="00782E5A" w:rsidTr="00244C23">
        <w:trPr>
          <w:trHeight w:val="170"/>
        </w:trPr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-c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+f</m:t>
                </m:r>
              </m:oMath>
            </m:oMathPara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w:r>
              <w:t>1</w:t>
            </w:r>
          </w:p>
        </w:tc>
      </w:tr>
      <w:tr w:rsidR="00782E5A" w:rsidTr="00244C23">
        <w:trPr>
          <w:trHeight w:val="170"/>
        </w:trPr>
        <w:tc>
          <w:tcPr>
            <w:tcW w:w="9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-c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-f</m:t>
                </m:r>
              </m:oMath>
            </m:oMathPara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w:r>
              <w:t>0</w:t>
            </w:r>
          </w:p>
        </w:tc>
      </w:tr>
      <w:tr w:rsidR="00782E5A" w:rsidTr="00244C23">
        <w:trPr>
          <w:trHeight w:val="170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</w:p>
        </w:tc>
      </w:tr>
      <w:tr w:rsidR="00782E5A" w:rsidTr="00244C23">
        <w:trPr>
          <w:trHeight w:val="170"/>
        </w:trPr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P(C)</m:t>
                </m:r>
              </m:oMath>
            </m:oMathPara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</w:p>
        </w:tc>
      </w:tr>
      <w:tr w:rsidR="00782E5A" w:rsidTr="00244C23">
        <w:trPr>
          <w:trHeight w:val="170"/>
        </w:trPr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w:r>
              <w:t>0.5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</w:p>
        </w:tc>
      </w:tr>
      <w:tr w:rsidR="00782E5A" w:rsidTr="00244C23">
        <w:trPr>
          <w:trHeight w:val="170"/>
        </w:trPr>
        <w:tc>
          <w:tcPr>
            <w:tcW w:w="9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-c</m:t>
                </m:r>
              </m:oMath>
            </m:oMathPara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  <w:r>
              <w:t>0.5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:rsidR="00782E5A" w:rsidRDefault="00782E5A" w:rsidP="00244C23">
            <w:pPr>
              <w:spacing w:line="360" w:lineRule="auto"/>
              <w:jc w:val="center"/>
            </w:pPr>
          </w:p>
        </w:tc>
      </w:tr>
    </w:tbl>
    <w:p w:rsidR="00782E5A" w:rsidRDefault="00782E5A" w:rsidP="00782E5A">
      <w:pPr>
        <w:spacing w:line="360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rPr>
          <w:rFonts w:hint="eastAsia"/>
        </w:rPr>
        <w:t>：条件概率表</w:t>
      </w:r>
      <w:r>
        <w:rPr>
          <w:rFonts w:hint="eastAsia"/>
        </w:rPr>
        <w:t>(</w:t>
      </w:r>
      <w:r>
        <w:t>CPT)</w:t>
      </w:r>
    </w:p>
    <w:p w:rsidR="00782E5A" w:rsidRDefault="00782E5A" w:rsidP="00782E5A">
      <w:pPr>
        <w:spacing w:line="360" w:lineRule="auto"/>
      </w:pPr>
    </w:p>
    <w:p w:rsidR="00782E5A" w:rsidRPr="009D65A8" w:rsidRDefault="00782E5A" w:rsidP="00782E5A">
      <w:pPr>
        <w:spacing w:line="360" w:lineRule="auto"/>
      </w:pPr>
    </w:p>
    <w:p w:rsidR="00782E5A" w:rsidRDefault="00782E5A" w:rsidP="00782E5A">
      <w:pPr>
        <w:rPr>
          <w:rFonts w:ascii="微软雅黑" w:eastAsia="微软雅黑" w:hAnsi="微软雅黑"/>
        </w:rPr>
      </w:pPr>
    </w:p>
    <w:p w:rsidR="00782E5A" w:rsidRPr="0059633E" w:rsidRDefault="00782E5A" w:rsidP="00782E5A">
      <w:pPr>
        <w:spacing w:line="360" w:lineRule="auto"/>
      </w:pPr>
      <w:r w:rsidRPr="0059633E">
        <w:t>(</w:t>
      </w:r>
      <w:r>
        <w:t>1</w:t>
      </w:r>
      <w:r w:rsidRPr="0059633E">
        <w:t>)</w:t>
      </w:r>
      <w:r>
        <w:t xml:space="preserve"> </w:t>
      </w:r>
      <w:r w:rsidRPr="0059633E">
        <w:t>一个</w:t>
      </w:r>
      <w:r>
        <w:rPr>
          <w:rFonts w:hint="eastAsia"/>
        </w:rPr>
        <w:t>快递员</w:t>
      </w:r>
      <w:r w:rsidRPr="0059633E">
        <w:t>向你出售</w:t>
      </w:r>
      <w:r>
        <w:rPr>
          <w:rFonts w:hint="eastAsia"/>
        </w:rPr>
        <w:t>本次快递是否会收到挤压的</w:t>
      </w:r>
      <w:r w:rsidRPr="0059633E">
        <w:t>信息</w:t>
      </w:r>
      <w:r>
        <w:rPr>
          <w:rFonts w:hint="eastAsia"/>
        </w:rPr>
        <w:t>(</w:t>
      </w:r>
      <w:r>
        <w:rPr>
          <w:rFonts w:hint="eastAsia"/>
        </w:rPr>
        <w:t>假设该信息完全正确</w:t>
      </w:r>
      <w:r>
        <w:rPr>
          <w:rFonts w:hint="eastAsia"/>
        </w:rPr>
        <w:t>)</w:t>
      </w:r>
      <w:r>
        <w:rPr>
          <w:rFonts w:hint="eastAsia"/>
        </w:rPr>
        <w:t>，</w:t>
      </w:r>
      <w:r w:rsidRPr="0059633E">
        <w:t>你应该付多少钱？</w:t>
      </w:r>
      <w:r>
        <w:rPr>
          <w:rFonts w:hint="eastAsia"/>
        </w:rPr>
        <w:t>包裹受到挤压</w:t>
      </w:r>
      <w:r w:rsidRPr="0059633E">
        <w:t>的先验概率如表</w:t>
      </w:r>
      <w:r>
        <w:t>1</w:t>
      </w:r>
      <w:r w:rsidRPr="0059633E">
        <w:t>所示，请计算下列各量，以找出完全信息的价值。</w:t>
      </w:r>
    </w:p>
    <w:p w:rsidR="00782E5A" w:rsidRPr="00495E89" w:rsidRDefault="00782E5A" w:rsidP="00782E5A">
      <w:pPr>
        <w:ind w:left="720"/>
        <w:rPr>
          <w:rFonts w:ascii="微软雅黑" w:eastAsia="微软雅黑" w:hAnsi="微软雅黑"/>
          <w:b/>
          <w:i/>
        </w:rPr>
      </w:pPr>
      <w:r w:rsidRPr="00495E89">
        <w:rPr>
          <w:rFonts w:hint="eastAsia"/>
          <w:b/>
        </w:rPr>
        <w:t>(</w:t>
      </w:r>
      <w:r w:rsidRPr="00495E89">
        <w:rPr>
          <w:b/>
        </w:rPr>
        <w:t xml:space="preserve">a) </w:t>
      </w:r>
      <m:oMath>
        <m:r>
          <m:rPr>
            <m:sty m:val="bi"/>
          </m:rPr>
          <w:rPr>
            <w:rFonts w:ascii="Cambria Math" w:eastAsia="微软雅黑" w:hAnsi="Cambria Math" w:hint="eastAsia"/>
          </w:rPr>
          <m:t>MEU</m:t>
        </m:r>
        <m:r>
          <m:rPr>
            <m:sty m:val="bi"/>
          </m:rPr>
          <w:rPr>
            <w:rFonts w:ascii="Cambria Math" w:eastAsia="微软雅黑" w:hAnsi="Cambria Math"/>
          </w:rPr>
          <m:t>({})=</m:t>
        </m:r>
        <m:r>
          <m:rPr>
            <m:sty m:val="b"/>
          </m:rPr>
          <w:rPr>
            <w:rFonts w:ascii="Cambria Math" w:hAnsi="Cambria Math"/>
          </w:rPr>
          <m:t>20</m:t>
        </m:r>
      </m:oMath>
    </w:p>
    <w:p w:rsidR="00782E5A" w:rsidRPr="00495E89" w:rsidRDefault="00782E5A" w:rsidP="00782E5A">
      <w:pPr>
        <w:ind w:left="720"/>
        <w:rPr>
          <w:rFonts w:ascii="微软雅黑" w:eastAsia="微软雅黑" w:hAnsi="微软雅黑"/>
          <w:b/>
          <w:i/>
        </w:rPr>
      </w:pPr>
    </w:p>
    <w:p w:rsidR="00782E5A" w:rsidRPr="00495E89" w:rsidRDefault="00782E5A" w:rsidP="00782E5A">
      <w:pPr>
        <w:ind w:left="720"/>
        <w:rPr>
          <w:rFonts w:ascii="微软雅黑" w:eastAsia="微软雅黑" w:hAnsi="微软雅黑"/>
          <w:b/>
          <w:i/>
        </w:rPr>
      </w:pPr>
      <w:r w:rsidRPr="00495E89">
        <w:rPr>
          <w:rFonts w:hint="eastAsia"/>
          <w:b/>
        </w:rPr>
        <w:t>(</w:t>
      </w:r>
      <w:r w:rsidRPr="00495E89">
        <w:rPr>
          <w:b/>
        </w:rPr>
        <w:t xml:space="preserve">b) </w:t>
      </w:r>
      <m:oMath>
        <m:r>
          <m:rPr>
            <m:sty m:val="bi"/>
          </m:rPr>
          <w:rPr>
            <w:rFonts w:ascii="Cambria Math" w:eastAsia="微软雅黑" w:hAnsi="Cambria Math" w:hint="eastAsia"/>
          </w:rPr>
          <m:t>MEU</m:t>
        </m:r>
        <m:r>
          <m:rPr>
            <m:sty m:val="bi"/>
          </m:rPr>
          <w:rPr>
            <w:rFonts w:ascii="Cambria Math" w:eastAsia="微软雅黑" w:hAnsi="Cambria Math"/>
          </w:rPr>
          <m:t>({+c</m:t>
        </m:r>
        <m:r>
          <m:rPr>
            <m:sty m:val="bi"/>
          </m:rPr>
          <w:rPr>
            <w:rFonts w:ascii="Cambria Math" w:eastAsia="微软雅黑" w:hAnsi="Cambria Math" w:hint="eastAsia"/>
          </w:rPr>
          <m:t>}</m:t>
        </m:r>
        <m:r>
          <m:rPr>
            <m:sty m:val="bi"/>
          </m:rPr>
          <w:rPr>
            <w:rFonts w:ascii="Cambria Math" w:eastAsia="微软雅黑" w:hAnsi="Cambria Math"/>
          </w:rPr>
          <m:t>)=</m:t>
        </m:r>
        <m:r>
          <m:rPr>
            <m:sty m:val="b"/>
          </m:rPr>
          <w:rPr>
            <w:rFonts w:ascii="Cambria Math" w:hAnsi="Cambria Math"/>
          </w:rPr>
          <m:t>20</m:t>
        </m:r>
      </m:oMath>
      <w:r w:rsidRPr="00495E89">
        <w:rPr>
          <w:rFonts w:ascii="微软雅黑" w:eastAsia="微软雅黑" w:hAnsi="微软雅黑"/>
          <w:b/>
          <w:i/>
        </w:rPr>
        <w:t xml:space="preserve"> </w:t>
      </w:r>
    </w:p>
    <w:p w:rsidR="00782E5A" w:rsidRPr="00495E89" w:rsidRDefault="00782E5A" w:rsidP="00782E5A">
      <w:pPr>
        <w:ind w:left="720"/>
        <w:rPr>
          <w:rFonts w:ascii="微软雅黑" w:eastAsia="微软雅黑" w:hAnsi="微软雅黑"/>
          <w:b/>
          <w:i/>
        </w:rPr>
      </w:pPr>
    </w:p>
    <w:p w:rsidR="00782E5A" w:rsidRPr="00495E89" w:rsidRDefault="00782E5A" w:rsidP="00782E5A">
      <w:pPr>
        <w:ind w:left="720"/>
        <w:rPr>
          <w:rFonts w:ascii="微软雅黑" w:eastAsia="微软雅黑" w:hAnsi="微软雅黑"/>
          <w:b/>
          <w:i/>
        </w:rPr>
      </w:pPr>
      <w:r w:rsidRPr="00495E89">
        <w:rPr>
          <w:rFonts w:hint="eastAsia"/>
          <w:b/>
        </w:rPr>
        <w:t>(</w:t>
      </w:r>
      <w:r w:rsidRPr="00495E89">
        <w:rPr>
          <w:b/>
        </w:rPr>
        <w:t xml:space="preserve">c) </w:t>
      </w:r>
      <m:oMath>
        <m:r>
          <m:rPr>
            <m:sty m:val="bi"/>
          </m:rPr>
          <w:rPr>
            <w:rFonts w:ascii="Cambria Math" w:eastAsia="微软雅黑" w:hAnsi="Cambria Math" w:hint="eastAsia"/>
          </w:rPr>
          <m:t>MEU</m:t>
        </m:r>
        <m:r>
          <m:rPr>
            <m:sty m:val="bi"/>
          </m:rPr>
          <w:rPr>
            <w:rFonts w:ascii="Cambria Math" w:eastAsia="微软雅黑" w:hAnsi="Cambria Math"/>
          </w:rPr>
          <m:t>({-c})=</m:t>
        </m:r>
        <m:r>
          <m:rPr>
            <m:sty m:val="b"/>
          </m:rPr>
          <w:rPr>
            <w:rFonts w:ascii="Cambria Math" w:hAnsi="Cambria Math"/>
          </w:rPr>
          <m:t>25</m:t>
        </m:r>
      </m:oMath>
      <w:r w:rsidRPr="00495E89">
        <w:rPr>
          <w:rFonts w:ascii="微软雅黑" w:eastAsia="微软雅黑" w:hAnsi="微软雅黑"/>
          <w:b/>
          <w:i/>
        </w:rPr>
        <w:t xml:space="preserve"> </w:t>
      </w:r>
    </w:p>
    <w:p w:rsidR="00782E5A" w:rsidRPr="00495E89" w:rsidRDefault="00782E5A" w:rsidP="00782E5A">
      <w:pPr>
        <w:ind w:left="720"/>
        <w:rPr>
          <w:rFonts w:ascii="微软雅黑" w:eastAsia="微软雅黑" w:hAnsi="微软雅黑"/>
          <w:b/>
          <w:i/>
        </w:rPr>
      </w:pPr>
    </w:p>
    <w:p w:rsidR="00782E5A" w:rsidRPr="00495E89" w:rsidRDefault="00782E5A" w:rsidP="00782E5A">
      <w:pPr>
        <w:ind w:left="720"/>
        <w:rPr>
          <w:rFonts w:ascii="微软雅黑" w:eastAsia="微软雅黑" w:hAnsi="微软雅黑"/>
          <w:b/>
          <w:i/>
        </w:rPr>
      </w:pPr>
      <w:r w:rsidRPr="00495E89">
        <w:rPr>
          <w:rFonts w:hint="eastAsia"/>
          <w:b/>
        </w:rPr>
        <w:t>(</w:t>
      </w:r>
      <w:r w:rsidRPr="00495E89">
        <w:rPr>
          <w:b/>
        </w:rPr>
        <w:t xml:space="preserve">d) </w:t>
      </w:r>
      <m:oMath>
        <m:r>
          <m:rPr>
            <m:sty m:val="bi"/>
          </m:rPr>
          <w:rPr>
            <w:rFonts w:ascii="Cambria Math" w:eastAsia="微软雅黑" w:hAnsi="Cambria Math"/>
          </w:rPr>
          <m:t>VPI(C)=2.5</m:t>
        </m:r>
      </m:oMath>
      <w:r w:rsidRPr="00495E89">
        <w:rPr>
          <w:rFonts w:ascii="微软雅黑" w:eastAsia="微软雅黑" w:hAnsi="微软雅黑"/>
          <w:b/>
          <w:i/>
        </w:rPr>
        <w:t xml:space="preserve"> </w:t>
      </w:r>
    </w:p>
    <w:p w:rsidR="00782E5A" w:rsidRDefault="00782E5A" w:rsidP="00782E5A">
      <w:pPr>
        <w:rPr>
          <w:rFonts w:ascii="微软雅黑" w:eastAsia="微软雅黑" w:hAnsi="微软雅黑"/>
          <w:i/>
        </w:rPr>
      </w:pPr>
    </w:p>
    <w:p w:rsidR="00782E5A" w:rsidRDefault="00782E5A" w:rsidP="00782E5A">
      <w:r w:rsidRPr="00451A65">
        <w:t>(</w:t>
      </w:r>
      <w:r>
        <w:t>2</w:t>
      </w:r>
      <w:r w:rsidRPr="00451A65">
        <w:t xml:space="preserve">) </w:t>
      </w:r>
      <w:r w:rsidRPr="00451A65">
        <w:t>如果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C=+c</m:t>
            </m:r>
          </m:e>
        </m:d>
        <m:r>
          <w:rPr>
            <w:rFonts w:ascii="Cambria Math" w:hAnsi="Cambria Math"/>
          </w:rPr>
          <m:t>=0.2</m:t>
        </m:r>
      </m:oMath>
      <w:r w:rsidRPr="00451A65">
        <w:t>，则</w:t>
      </w:r>
      <w:r>
        <w:rPr>
          <w:rFonts w:hint="eastAsia"/>
        </w:rPr>
        <w:t>快递员</w:t>
      </w:r>
      <w:r w:rsidRPr="00451A65">
        <w:t>的信息</w:t>
      </w:r>
      <w:r>
        <w:rPr>
          <w:rFonts w:hint="eastAsia"/>
        </w:rPr>
        <w:t>的</w:t>
      </w:r>
      <w:r w:rsidRPr="00451A65">
        <w:t>价值是？</w:t>
      </w:r>
    </w:p>
    <w:p w:rsidR="00782E5A" w:rsidRDefault="00782E5A" w:rsidP="00782E5A"/>
    <w:p w:rsidR="00917FCD" w:rsidRPr="00495E89" w:rsidRDefault="00495E89">
      <w:pPr>
        <w:rPr>
          <w:b/>
        </w:rPr>
      </w:pPr>
      <w:r w:rsidRPr="00495E89">
        <w:rPr>
          <w:b/>
        </w:rPr>
        <w:t>4</w:t>
      </w:r>
    </w:p>
    <w:sectPr w:rsidR="00917FCD" w:rsidRPr="00495E89">
      <w:footerReference w:type="default" r:id="rId1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7AF2" w:rsidRDefault="00BD7AF2" w:rsidP="00ED41CF">
      <w:r>
        <w:separator/>
      </w:r>
    </w:p>
  </w:endnote>
  <w:endnote w:type="continuationSeparator" w:id="0">
    <w:p w:rsidR="00BD7AF2" w:rsidRDefault="00BD7AF2" w:rsidP="00ED4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4C23" w:rsidRDefault="00244C23" w:rsidP="00393A50">
    <w:pPr>
      <w:pStyle w:val="a6"/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PAGE  \* Arabic  \* MERGEFORMAT</w:instrText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rFonts w:hint="eastAsia"/>
      </w:rPr>
      <w:t>页</w:t>
    </w:r>
  </w:p>
  <w:p w:rsidR="00244C23" w:rsidRDefault="00244C2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7AF2" w:rsidRDefault="00BD7AF2" w:rsidP="00ED41CF">
      <w:r>
        <w:separator/>
      </w:r>
    </w:p>
  </w:footnote>
  <w:footnote w:type="continuationSeparator" w:id="0">
    <w:p w:rsidR="00BD7AF2" w:rsidRDefault="00BD7AF2" w:rsidP="00ED41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5"/>
    <w:multiLevelType w:val="hybridMultilevel"/>
    <w:tmpl w:val="70B0B412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2E69385C"/>
    <w:multiLevelType w:val="hybridMultilevel"/>
    <w:tmpl w:val="D4BCD3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25CCA"/>
    <w:multiLevelType w:val="hybridMultilevel"/>
    <w:tmpl w:val="779CF5AC"/>
    <w:lvl w:ilvl="0" w:tplc="30E644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5C1687A"/>
    <w:multiLevelType w:val="hybridMultilevel"/>
    <w:tmpl w:val="4C2207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732A77"/>
    <w:multiLevelType w:val="hybridMultilevel"/>
    <w:tmpl w:val="C62C08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23"/>
    <w:rsid w:val="00001D1C"/>
    <w:rsid w:val="000123EC"/>
    <w:rsid w:val="000271FD"/>
    <w:rsid w:val="00052CBB"/>
    <w:rsid w:val="00065C9B"/>
    <w:rsid w:val="00071FEE"/>
    <w:rsid w:val="00074B19"/>
    <w:rsid w:val="00080562"/>
    <w:rsid w:val="000837F6"/>
    <w:rsid w:val="000860E3"/>
    <w:rsid w:val="000C6810"/>
    <w:rsid w:val="000F2CE0"/>
    <w:rsid w:val="000F4518"/>
    <w:rsid w:val="000F5330"/>
    <w:rsid w:val="00130927"/>
    <w:rsid w:val="00136BB4"/>
    <w:rsid w:val="001569DF"/>
    <w:rsid w:val="00182783"/>
    <w:rsid w:val="0018418D"/>
    <w:rsid w:val="0018582D"/>
    <w:rsid w:val="001A25D9"/>
    <w:rsid w:val="001B0798"/>
    <w:rsid w:val="001D5219"/>
    <w:rsid w:val="001D79CE"/>
    <w:rsid w:val="001E0C1F"/>
    <w:rsid w:val="001E7485"/>
    <w:rsid w:val="00244C23"/>
    <w:rsid w:val="00250893"/>
    <w:rsid w:val="00262DCB"/>
    <w:rsid w:val="00292120"/>
    <w:rsid w:val="00295D15"/>
    <w:rsid w:val="002A13A3"/>
    <w:rsid w:val="002A6D2C"/>
    <w:rsid w:val="002C40E1"/>
    <w:rsid w:val="002C49BA"/>
    <w:rsid w:val="002C4AE5"/>
    <w:rsid w:val="002E08C7"/>
    <w:rsid w:val="002E6C46"/>
    <w:rsid w:val="002F0E6C"/>
    <w:rsid w:val="002F5796"/>
    <w:rsid w:val="00304E3A"/>
    <w:rsid w:val="00326056"/>
    <w:rsid w:val="00337107"/>
    <w:rsid w:val="003505C1"/>
    <w:rsid w:val="003566E2"/>
    <w:rsid w:val="00366863"/>
    <w:rsid w:val="00393A50"/>
    <w:rsid w:val="0039479B"/>
    <w:rsid w:val="003D5217"/>
    <w:rsid w:val="003E0749"/>
    <w:rsid w:val="003F24B7"/>
    <w:rsid w:val="00406FE0"/>
    <w:rsid w:val="00417D1E"/>
    <w:rsid w:val="00425B37"/>
    <w:rsid w:val="00451A65"/>
    <w:rsid w:val="0045230A"/>
    <w:rsid w:val="00485019"/>
    <w:rsid w:val="0049551D"/>
    <w:rsid w:val="00495E89"/>
    <w:rsid w:val="004A18FA"/>
    <w:rsid w:val="004B4880"/>
    <w:rsid w:val="004B669D"/>
    <w:rsid w:val="004C48C3"/>
    <w:rsid w:val="004C514B"/>
    <w:rsid w:val="004E34B4"/>
    <w:rsid w:val="004E5032"/>
    <w:rsid w:val="004E5767"/>
    <w:rsid w:val="004F2CE3"/>
    <w:rsid w:val="004F530D"/>
    <w:rsid w:val="00501645"/>
    <w:rsid w:val="005152E6"/>
    <w:rsid w:val="005468D9"/>
    <w:rsid w:val="00581A96"/>
    <w:rsid w:val="0059633E"/>
    <w:rsid w:val="005A4FE9"/>
    <w:rsid w:val="005B29D1"/>
    <w:rsid w:val="005C4AFF"/>
    <w:rsid w:val="005C7780"/>
    <w:rsid w:val="005D0366"/>
    <w:rsid w:val="005E5C50"/>
    <w:rsid w:val="005F6CE6"/>
    <w:rsid w:val="006045D0"/>
    <w:rsid w:val="0061224E"/>
    <w:rsid w:val="006448C2"/>
    <w:rsid w:val="00645753"/>
    <w:rsid w:val="00652E38"/>
    <w:rsid w:val="006572D6"/>
    <w:rsid w:val="00670931"/>
    <w:rsid w:val="00677F17"/>
    <w:rsid w:val="00682714"/>
    <w:rsid w:val="00683CD3"/>
    <w:rsid w:val="00694E5F"/>
    <w:rsid w:val="006A71D4"/>
    <w:rsid w:val="006B2018"/>
    <w:rsid w:val="006B2F2C"/>
    <w:rsid w:val="006D01AB"/>
    <w:rsid w:val="006E3302"/>
    <w:rsid w:val="006F4527"/>
    <w:rsid w:val="006F46B0"/>
    <w:rsid w:val="006F7151"/>
    <w:rsid w:val="007172E6"/>
    <w:rsid w:val="00727819"/>
    <w:rsid w:val="00730460"/>
    <w:rsid w:val="007320D2"/>
    <w:rsid w:val="007340E9"/>
    <w:rsid w:val="0075048E"/>
    <w:rsid w:val="00757C70"/>
    <w:rsid w:val="00772F56"/>
    <w:rsid w:val="00782E5A"/>
    <w:rsid w:val="007A352E"/>
    <w:rsid w:val="007A5667"/>
    <w:rsid w:val="007C4ABF"/>
    <w:rsid w:val="007D3788"/>
    <w:rsid w:val="007D6CF0"/>
    <w:rsid w:val="007E6B7D"/>
    <w:rsid w:val="007F227D"/>
    <w:rsid w:val="00803C85"/>
    <w:rsid w:val="0081677C"/>
    <w:rsid w:val="00833ECD"/>
    <w:rsid w:val="008424F8"/>
    <w:rsid w:val="0088159E"/>
    <w:rsid w:val="00882FA6"/>
    <w:rsid w:val="008A317E"/>
    <w:rsid w:val="008A3B9B"/>
    <w:rsid w:val="008B7C37"/>
    <w:rsid w:val="008C024F"/>
    <w:rsid w:val="008C33E6"/>
    <w:rsid w:val="008E1774"/>
    <w:rsid w:val="008E6D64"/>
    <w:rsid w:val="008E7800"/>
    <w:rsid w:val="0090171B"/>
    <w:rsid w:val="00903A8A"/>
    <w:rsid w:val="00917FCD"/>
    <w:rsid w:val="009264AA"/>
    <w:rsid w:val="009412D6"/>
    <w:rsid w:val="0095642C"/>
    <w:rsid w:val="0096310B"/>
    <w:rsid w:val="00963BB0"/>
    <w:rsid w:val="009657BE"/>
    <w:rsid w:val="00983E67"/>
    <w:rsid w:val="009D3231"/>
    <w:rsid w:val="009D4D32"/>
    <w:rsid w:val="009D65A8"/>
    <w:rsid w:val="009E6CFB"/>
    <w:rsid w:val="00A208CE"/>
    <w:rsid w:val="00A32127"/>
    <w:rsid w:val="00A33085"/>
    <w:rsid w:val="00A4463E"/>
    <w:rsid w:val="00A465F9"/>
    <w:rsid w:val="00A46C7F"/>
    <w:rsid w:val="00A53DD0"/>
    <w:rsid w:val="00A95CA3"/>
    <w:rsid w:val="00A96A76"/>
    <w:rsid w:val="00AA568C"/>
    <w:rsid w:val="00AC72BD"/>
    <w:rsid w:val="00AE35CF"/>
    <w:rsid w:val="00B147A2"/>
    <w:rsid w:val="00B2624F"/>
    <w:rsid w:val="00B34E0C"/>
    <w:rsid w:val="00B40804"/>
    <w:rsid w:val="00B55F97"/>
    <w:rsid w:val="00B83E28"/>
    <w:rsid w:val="00B8409A"/>
    <w:rsid w:val="00B8451A"/>
    <w:rsid w:val="00B9487A"/>
    <w:rsid w:val="00BB44FD"/>
    <w:rsid w:val="00BB60C4"/>
    <w:rsid w:val="00BC1C77"/>
    <w:rsid w:val="00BD7AF2"/>
    <w:rsid w:val="00BE2780"/>
    <w:rsid w:val="00BE5283"/>
    <w:rsid w:val="00BF46F4"/>
    <w:rsid w:val="00C069D8"/>
    <w:rsid w:val="00C14FDD"/>
    <w:rsid w:val="00C23840"/>
    <w:rsid w:val="00C27BCD"/>
    <w:rsid w:val="00C31B7B"/>
    <w:rsid w:val="00C521FE"/>
    <w:rsid w:val="00C549A4"/>
    <w:rsid w:val="00C741A7"/>
    <w:rsid w:val="00CB2B85"/>
    <w:rsid w:val="00CC0902"/>
    <w:rsid w:val="00CD2A12"/>
    <w:rsid w:val="00CE5B2E"/>
    <w:rsid w:val="00D01ABE"/>
    <w:rsid w:val="00D40E05"/>
    <w:rsid w:val="00D50DD6"/>
    <w:rsid w:val="00D53AB1"/>
    <w:rsid w:val="00D76B8C"/>
    <w:rsid w:val="00D86990"/>
    <w:rsid w:val="00D97FFB"/>
    <w:rsid w:val="00DC3B9B"/>
    <w:rsid w:val="00DD7232"/>
    <w:rsid w:val="00DF6F77"/>
    <w:rsid w:val="00E01F47"/>
    <w:rsid w:val="00E11988"/>
    <w:rsid w:val="00E15CC6"/>
    <w:rsid w:val="00E173FF"/>
    <w:rsid w:val="00E20B50"/>
    <w:rsid w:val="00E21DE1"/>
    <w:rsid w:val="00E425AB"/>
    <w:rsid w:val="00E5720C"/>
    <w:rsid w:val="00E60A40"/>
    <w:rsid w:val="00E776C9"/>
    <w:rsid w:val="00E80968"/>
    <w:rsid w:val="00E8441F"/>
    <w:rsid w:val="00E84821"/>
    <w:rsid w:val="00E93AE1"/>
    <w:rsid w:val="00EA327C"/>
    <w:rsid w:val="00ED08A3"/>
    <w:rsid w:val="00ED41CF"/>
    <w:rsid w:val="00EE6524"/>
    <w:rsid w:val="00F01661"/>
    <w:rsid w:val="00F04D2C"/>
    <w:rsid w:val="00F14B79"/>
    <w:rsid w:val="00F16943"/>
    <w:rsid w:val="00F37A35"/>
    <w:rsid w:val="00F5797D"/>
    <w:rsid w:val="00F62A58"/>
    <w:rsid w:val="00F630E3"/>
    <w:rsid w:val="00F75422"/>
    <w:rsid w:val="00F8089F"/>
    <w:rsid w:val="00FE078D"/>
    <w:rsid w:val="00FE185E"/>
    <w:rsid w:val="00FE71D1"/>
    <w:rsid w:val="00FF17F3"/>
    <w:rsid w:val="00FF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E9EA47"/>
  <w15:chartTrackingRefBased/>
  <w15:docId w15:val="{6F4485FB-26FE-4439-8945-C346B816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B4880"/>
    <w:rPr>
      <w:sz w:val="18"/>
      <w:szCs w:val="18"/>
    </w:rPr>
  </w:style>
  <w:style w:type="paragraph" w:styleId="a4">
    <w:name w:val="header"/>
    <w:basedOn w:val="a"/>
    <w:link w:val="a5"/>
    <w:rsid w:val="00ED4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ED41CF"/>
    <w:rPr>
      <w:sz w:val="18"/>
      <w:szCs w:val="18"/>
    </w:rPr>
  </w:style>
  <w:style w:type="paragraph" w:styleId="a6">
    <w:name w:val="footer"/>
    <w:basedOn w:val="a"/>
    <w:link w:val="a7"/>
    <w:uiPriority w:val="99"/>
    <w:rsid w:val="00ED41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ED41CF"/>
    <w:rPr>
      <w:sz w:val="18"/>
      <w:szCs w:val="18"/>
    </w:rPr>
  </w:style>
  <w:style w:type="character" w:styleId="a8">
    <w:name w:val="Placeholder Text"/>
    <w:basedOn w:val="a0"/>
    <w:uiPriority w:val="99"/>
    <w:semiHidden/>
    <w:rsid w:val="006B2F2C"/>
    <w:rPr>
      <w:color w:val="808080"/>
    </w:rPr>
  </w:style>
  <w:style w:type="paragraph" w:styleId="a9">
    <w:name w:val="List Paragraph"/>
    <w:basedOn w:val="a"/>
    <w:uiPriority w:val="34"/>
    <w:qFormat/>
    <w:rsid w:val="0039479B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table" w:styleId="aa">
    <w:name w:val="Table Grid"/>
    <w:basedOn w:val="a1"/>
    <w:rsid w:val="00EE6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1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0154;&#24037;&#26234;&#33021;&#35838;&#31243;2022\&#26399;&#26411;&#32771;&#35797;&#21367;A2022-fin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期末考试卷A2022-final.dotx</Template>
  <TotalTime>87</TotalTime>
  <Pages>12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浙江大学200__–200__学年__季学期</vt:lpstr>
    </vt:vector>
  </TitlesOfParts>
  <Company>YZKJ</Company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浙江大学200__–200__学年__季学期</dc:title>
  <dc:subject/>
  <dc:creator>Jiangyi Deng</dc:creator>
  <cp:keywords/>
  <dc:description/>
  <cp:lastModifiedBy>Jy Deng</cp:lastModifiedBy>
  <cp:revision>4</cp:revision>
  <cp:lastPrinted>2009-10-30T01:26:00Z</cp:lastPrinted>
  <dcterms:created xsi:type="dcterms:W3CDTF">2022-06-16T01:44:00Z</dcterms:created>
  <dcterms:modified xsi:type="dcterms:W3CDTF">2022-06-16T03:11:00Z</dcterms:modified>
</cp:coreProperties>
</file>